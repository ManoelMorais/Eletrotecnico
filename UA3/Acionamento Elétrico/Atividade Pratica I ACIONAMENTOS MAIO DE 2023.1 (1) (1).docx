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6A20F" w14:textId="77777777" w:rsidR="00545619" w:rsidRPr="001B2A5D" w:rsidRDefault="00545619" w:rsidP="00545619">
      <w:pPr>
        <w:rPr>
          <w:b/>
        </w:rPr>
      </w:pPr>
    </w:p>
    <w:p w14:paraId="5F430DC2" w14:textId="1C2291D3" w:rsidR="00545619" w:rsidRDefault="00545619" w:rsidP="00545619">
      <w:pPr>
        <w:jc w:val="left"/>
        <w:rPr>
          <w:b/>
          <w:color w:val="FF0000"/>
        </w:rPr>
      </w:pPr>
      <w:r w:rsidRPr="00545619">
        <w:rPr>
          <w:b/>
          <w:color w:val="FF0000"/>
        </w:rPr>
        <w:t xml:space="preserve">Atenção: </w:t>
      </w:r>
      <w:r w:rsidR="00661D76">
        <w:rPr>
          <w:b/>
          <w:color w:val="FF0000"/>
        </w:rPr>
        <w:t>As</w:t>
      </w:r>
      <w:r w:rsidR="00661D76" w:rsidRPr="00545619">
        <w:rPr>
          <w:b/>
          <w:color w:val="FF0000"/>
        </w:rPr>
        <w:t xml:space="preserve"> quest</w:t>
      </w:r>
      <w:r w:rsidR="00661D76">
        <w:rPr>
          <w:b/>
          <w:color w:val="FF0000"/>
        </w:rPr>
        <w:t>ões</w:t>
      </w:r>
      <w:r w:rsidRPr="00545619">
        <w:rPr>
          <w:b/>
          <w:color w:val="FF0000"/>
        </w:rPr>
        <w:t xml:space="preserve"> que </w:t>
      </w:r>
      <w:r w:rsidR="00661D76" w:rsidRPr="00545619">
        <w:rPr>
          <w:b/>
          <w:color w:val="FF0000"/>
        </w:rPr>
        <w:t>envolver</w:t>
      </w:r>
      <w:r w:rsidRPr="00545619">
        <w:rPr>
          <w:b/>
          <w:color w:val="FF0000"/>
        </w:rPr>
        <w:t xml:space="preserve"> cálculos os mesmo tem que ser colocados na </w:t>
      </w:r>
      <w:r w:rsidR="002A4E0C">
        <w:rPr>
          <w:b/>
          <w:color w:val="FF0000"/>
        </w:rPr>
        <w:t xml:space="preserve">atividade. </w:t>
      </w:r>
    </w:p>
    <w:p w14:paraId="5C50A04D" w14:textId="19834472" w:rsidR="002A4E0C" w:rsidRPr="002A4E0C" w:rsidRDefault="002A4E0C" w:rsidP="00545619">
      <w:pPr>
        <w:jc w:val="left"/>
        <w:rPr>
          <w:b/>
          <w:color w:val="FF0000"/>
          <w:u w:val="single"/>
        </w:rPr>
      </w:pPr>
      <w:r w:rsidRPr="002A4E0C">
        <w:rPr>
          <w:b/>
          <w:color w:val="FF0000"/>
          <w:u w:val="single"/>
        </w:rPr>
        <w:t xml:space="preserve">Todo conteúdo dessa atividade foi embasado nas apostilas e exercícios. </w:t>
      </w:r>
    </w:p>
    <w:p w14:paraId="2A73BDD2" w14:textId="6E0E8C45" w:rsidR="00545619" w:rsidRDefault="00545619" w:rsidP="00545619">
      <w:pPr>
        <w:jc w:val="left"/>
      </w:pPr>
    </w:p>
    <w:p w14:paraId="3545DBCF" w14:textId="77777777" w:rsidR="00545619" w:rsidRPr="002A4E0C" w:rsidRDefault="00545619" w:rsidP="00545619">
      <w:pPr>
        <w:jc w:val="left"/>
        <w:rPr>
          <w:b/>
          <w:sz w:val="22"/>
          <w:szCs w:val="22"/>
        </w:rPr>
      </w:pPr>
    </w:p>
    <w:p w14:paraId="07F69DE9" w14:textId="2F2D89C3" w:rsidR="00545619" w:rsidRPr="002A4E0C" w:rsidRDefault="00661D76" w:rsidP="00545619">
      <w:pPr>
        <w:autoSpaceDE w:val="0"/>
        <w:autoSpaceDN w:val="0"/>
        <w:adjustRightInd w:val="0"/>
        <w:rPr>
          <w:rStyle w:val="fontstyle01"/>
          <w:b/>
          <w:color w:val="FF0000"/>
          <w:sz w:val="22"/>
          <w:szCs w:val="22"/>
        </w:rPr>
      </w:pPr>
      <w:r w:rsidRPr="002A4E0C">
        <w:rPr>
          <w:rStyle w:val="fontstyle01"/>
          <w:b/>
          <w:sz w:val="22"/>
          <w:szCs w:val="22"/>
        </w:rPr>
        <w:t xml:space="preserve">1)Quando analisamos o comportamento da energia elétrica em máquinas elétricas (motores, transformadores), percebemos que uma parcela da energia é utilizada para realizar trabalho útil e dissipada em perdas como calor e som, sendo conhecida como energia ativa. Qual o nome da outra </w:t>
      </w:r>
      <w:proofErr w:type="gramStart"/>
      <w:r w:rsidR="00591A52">
        <w:rPr>
          <w:rStyle w:val="fontstyle01"/>
          <w:b/>
          <w:sz w:val="22"/>
          <w:szCs w:val="22"/>
        </w:rPr>
        <w:t>energia</w:t>
      </w:r>
      <w:r w:rsidRPr="00591A52">
        <w:rPr>
          <w:rStyle w:val="fontstyle01"/>
          <w:b/>
          <w:color w:val="000000" w:themeColor="text1"/>
          <w:sz w:val="22"/>
          <w:szCs w:val="22"/>
        </w:rPr>
        <w:t>?</w:t>
      </w:r>
      <w:r w:rsidR="002A4E0C">
        <w:rPr>
          <w:rStyle w:val="fontstyle01"/>
          <w:b/>
          <w:color w:val="FF0000"/>
          <w:sz w:val="22"/>
          <w:szCs w:val="22"/>
        </w:rPr>
        <w:t>(</w:t>
      </w:r>
      <w:proofErr w:type="gramEnd"/>
      <w:r w:rsidR="002A4E0C">
        <w:rPr>
          <w:rStyle w:val="fontstyle01"/>
          <w:b/>
          <w:color w:val="FF0000"/>
          <w:sz w:val="22"/>
          <w:szCs w:val="22"/>
        </w:rPr>
        <w:t>valor 2 pontos</w:t>
      </w:r>
      <w:r w:rsidR="002A4E0C" w:rsidRPr="002A4E0C">
        <w:rPr>
          <w:rStyle w:val="fontstyle01"/>
          <w:b/>
          <w:color w:val="FF0000"/>
          <w:sz w:val="22"/>
          <w:szCs w:val="22"/>
        </w:rPr>
        <w:t>)</w:t>
      </w:r>
      <w:r w:rsidR="002A4E0C">
        <w:rPr>
          <w:rStyle w:val="fontstyle01"/>
          <w:b/>
          <w:color w:val="FF0000"/>
          <w:sz w:val="22"/>
          <w:szCs w:val="22"/>
        </w:rPr>
        <w:t>.</w:t>
      </w:r>
    </w:p>
    <w:p w14:paraId="26759503" w14:textId="77777777" w:rsidR="00661D76" w:rsidRPr="002A4E0C" w:rsidRDefault="00661D76" w:rsidP="00545619">
      <w:pPr>
        <w:autoSpaceDE w:val="0"/>
        <w:autoSpaceDN w:val="0"/>
        <w:adjustRightInd w:val="0"/>
        <w:rPr>
          <w:rStyle w:val="fontstyle01"/>
          <w:b/>
          <w:sz w:val="22"/>
          <w:szCs w:val="22"/>
        </w:rPr>
      </w:pPr>
    </w:p>
    <w:p w14:paraId="5D5A6E87" w14:textId="2F92F60D" w:rsidR="00661D76" w:rsidRDefault="00F10D18" w:rsidP="00545619">
      <w:pPr>
        <w:autoSpaceDE w:val="0"/>
        <w:autoSpaceDN w:val="0"/>
        <w:adjustRightInd w:val="0"/>
        <w:rPr>
          <w:rStyle w:val="fontstyle01"/>
          <w:b/>
          <w:sz w:val="22"/>
          <w:szCs w:val="22"/>
        </w:rPr>
      </w:pPr>
      <w:r>
        <w:rPr>
          <w:rStyle w:val="fontstyle01"/>
          <w:b/>
          <w:sz w:val="22"/>
          <w:szCs w:val="22"/>
        </w:rPr>
        <w:t>Resposta</w:t>
      </w:r>
      <w:r>
        <w:rPr>
          <w:rStyle w:val="fontstyle01"/>
          <w:b/>
          <w:sz w:val="22"/>
          <w:szCs w:val="22"/>
          <w:lang w:val="en-US"/>
        </w:rPr>
        <w:t xml:space="preserve">: </w:t>
      </w:r>
      <w:r>
        <w:rPr>
          <w:rStyle w:val="fontstyle01"/>
          <w:b/>
          <w:sz w:val="22"/>
          <w:szCs w:val="22"/>
        </w:rPr>
        <w:t>Energia Reativa</w:t>
      </w:r>
    </w:p>
    <w:p w14:paraId="30A7543D" w14:textId="77777777" w:rsidR="002A4E0C" w:rsidRDefault="002A4E0C" w:rsidP="00545619">
      <w:pPr>
        <w:autoSpaceDE w:val="0"/>
        <w:autoSpaceDN w:val="0"/>
        <w:adjustRightInd w:val="0"/>
        <w:rPr>
          <w:rStyle w:val="fontstyle01"/>
          <w:b/>
          <w:sz w:val="22"/>
          <w:szCs w:val="22"/>
        </w:rPr>
      </w:pPr>
    </w:p>
    <w:p w14:paraId="1E577869" w14:textId="77777777" w:rsidR="002A4E0C" w:rsidRPr="002A4E0C" w:rsidRDefault="002A4E0C" w:rsidP="00545619">
      <w:pPr>
        <w:autoSpaceDE w:val="0"/>
        <w:autoSpaceDN w:val="0"/>
        <w:adjustRightInd w:val="0"/>
        <w:rPr>
          <w:rFonts w:cs="Calibri"/>
          <w:b/>
          <w:sz w:val="22"/>
          <w:szCs w:val="22"/>
        </w:rPr>
      </w:pPr>
    </w:p>
    <w:p w14:paraId="1B14A7DF" w14:textId="7A0958C6" w:rsidR="00545619" w:rsidRPr="002A4E0C" w:rsidRDefault="00661D76" w:rsidP="00545619">
      <w:pPr>
        <w:autoSpaceDE w:val="0"/>
        <w:autoSpaceDN w:val="0"/>
        <w:adjustRightInd w:val="0"/>
        <w:rPr>
          <w:rFonts w:cs="Calibri"/>
          <w:b/>
          <w:color w:val="FF0000"/>
          <w:sz w:val="22"/>
          <w:szCs w:val="22"/>
        </w:rPr>
      </w:pPr>
      <w:r w:rsidRPr="002A4E0C">
        <w:rPr>
          <w:rFonts w:cs="Calibri"/>
          <w:b/>
          <w:sz w:val="22"/>
          <w:szCs w:val="22"/>
        </w:rPr>
        <w:t>2)</w:t>
      </w:r>
      <w:r w:rsidR="00545619" w:rsidRPr="002A4E0C">
        <w:rPr>
          <w:rFonts w:cs="Calibri"/>
          <w:b/>
          <w:sz w:val="22"/>
          <w:szCs w:val="22"/>
        </w:rPr>
        <w:t xml:space="preserve"> </w:t>
      </w:r>
      <w:r w:rsidR="00545619" w:rsidRPr="002A4E0C">
        <w:rPr>
          <w:rStyle w:val="fontstyle01"/>
          <w:b/>
          <w:sz w:val="22"/>
          <w:szCs w:val="22"/>
        </w:rPr>
        <w:t xml:space="preserve">Para um sistema com </w:t>
      </w:r>
      <w:r w:rsidRPr="002A4E0C">
        <w:rPr>
          <w:rStyle w:val="fontstyle01"/>
          <w:b/>
          <w:color w:val="FF0000"/>
          <w:sz w:val="22"/>
          <w:szCs w:val="22"/>
        </w:rPr>
        <w:t>900</w:t>
      </w:r>
      <w:r w:rsidR="00545619" w:rsidRPr="002A4E0C">
        <w:rPr>
          <w:rStyle w:val="fontstyle01"/>
          <w:b/>
          <w:color w:val="FF0000"/>
          <w:sz w:val="22"/>
          <w:szCs w:val="22"/>
        </w:rPr>
        <w:t xml:space="preserve"> kVA </w:t>
      </w:r>
      <w:r w:rsidR="00545619" w:rsidRPr="002A4E0C">
        <w:rPr>
          <w:rStyle w:val="fontstyle01"/>
          <w:b/>
          <w:sz w:val="22"/>
          <w:szCs w:val="22"/>
        </w:rPr>
        <w:t xml:space="preserve">e </w:t>
      </w:r>
      <w:r w:rsidRPr="002A4E0C">
        <w:rPr>
          <w:rStyle w:val="fontstyle01"/>
          <w:b/>
          <w:color w:val="FF0000"/>
          <w:sz w:val="22"/>
          <w:szCs w:val="22"/>
        </w:rPr>
        <w:t>6</w:t>
      </w:r>
      <w:r w:rsidR="00545619" w:rsidRPr="002A4E0C">
        <w:rPr>
          <w:rStyle w:val="fontstyle01"/>
          <w:b/>
          <w:color w:val="FF0000"/>
          <w:sz w:val="22"/>
          <w:szCs w:val="22"/>
        </w:rPr>
        <w:t xml:space="preserve">00 kW </w:t>
      </w:r>
      <w:r w:rsidR="00545619" w:rsidRPr="002A4E0C">
        <w:rPr>
          <w:rStyle w:val="fontstyle01"/>
          <w:b/>
          <w:sz w:val="22"/>
          <w:szCs w:val="22"/>
        </w:rPr>
        <w:t xml:space="preserve">de potência, qual do valor aproximado da potência reativa? Qual o fator de </w:t>
      </w:r>
      <w:proofErr w:type="gramStart"/>
      <w:r w:rsidR="00545619" w:rsidRPr="002A4E0C">
        <w:rPr>
          <w:rStyle w:val="fontstyle01"/>
          <w:b/>
          <w:sz w:val="22"/>
          <w:szCs w:val="22"/>
        </w:rPr>
        <w:t>potência?</w:t>
      </w:r>
      <w:r w:rsidR="002A4E0C">
        <w:rPr>
          <w:rStyle w:val="fontstyle01"/>
          <w:b/>
          <w:color w:val="FF0000"/>
          <w:sz w:val="22"/>
          <w:szCs w:val="22"/>
        </w:rPr>
        <w:t>(</w:t>
      </w:r>
      <w:proofErr w:type="gramEnd"/>
      <w:r w:rsidR="002A4E0C" w:rsidRPr="002A4E0C">
        <w:rPr>
          <w:rStyle w:val="fontstyle01"/>
          <w:b/>
          <w:color w:val="FF0000"/>
          <w:sz w:val="22"/>
          <w:szCs w:val="22"/>
        </w:rPr>
        <w:t>valor 3 pontos)</w:t>
      </w:r>
      <w:r w:rsidR="002A4E0C">
        <w:rPr>
          <w:rStyle w:val="fontstyle01"/>
          <w:b/>
          <w:color w:val="FF0000"/>
          <w:sz w:val="22"/>
          <w:szCs w:val="22"/>
        </w:rPr>
        <w:t>.</w:t>
      </w:r>
    </w:p>
    <w:p w14:paraId="2BD24101" w14:textId="6596836A" w:rsidR="003B3AC4" w:rsidRDefault="003B3AC4" w:rsidP="00545619">
      <w:pPr>
        <w:autoSpaceDE w:val="0"/>
        <w:autoSpaceDN w:val="0"/>
        <w:adjustRightInd w:val="0"/>
        <w:rPr>
          <w:rFonts w:cs="Calibri"/>
        </w:rPr>
      </w:pPr>
    </w:p>
    <w:p w14:paraId="43CDEA5F" w14:textId="7133CE17" w:rsidR="003B3AC4" w:rsidRDefault="00F10D18" w:rsidP="00545619">
      <w:pPr>
        <w:autoSpaceDE w:val="0"/>
        <w:autoSpaceDN w:val="0"/>
        <w:adjustRightInd w:val="0"/>
        <w:rPr>
          <w:rFonts w:cs="Calibri"/>
        </w:rPr>
      </w:pPr>
      <w:r>
        <w:rPr>
          <w:rFonts w:cs="Calibri"/>
        </w:rPr>
        <w:t>Resposta:</w:t>
      </w:r>
    </w:p>
    <w:p w14:paraId="311886BC" w14:textId="77777777" w:rsidR="00F10D18" w:rsidRDefault="00F10D18" w:rsidP="00545619">
      <w:pPr>
        <w:autoSpaceDE w:val="0"/>
        <w:autoSpaceDN w:val="0"/>
        <w:adjustRightInd w:val="0"/>
        <w:rPr>
          <w:rFonts w:cs="Calibri"/>
        </w:rPr>
      </w:pPr>
    </w:p>
    <w:p w14:paraId="2FE1A79F" w14:textId="14F5B257" w:rsidR="00F10D18" w:rsidRDefault="00F10D18" w:rsidP="00F10D18">
      <w:pPr>
        <w:autoSpaceDE w:val="0"/>
        <w:autoSpaceDN w:val="0"/>
        <w:adjustRightInd w:val="0"/>
        <w:rPr>
          <w:rFonts w:cs="Calibri"/>
        </w:rPr>
      </w:pPr>
      <w:r w:rsidRPr="00F10D18">
        <w:rPr>
          <w:rFonts w:cs="Calibri"/>
        </w:rPr>
        <w:t>Dadas as definições matemáticas para o que é a potência reativa em um sistema, temos então que, para o sistema com 900 KVA e 600 KW.</w:t>
      </w:r>
    </w:p>
    <w:p w14:paraId="7E188A0A" w14:textId="77777777" w:rsidR="00F10D18" w:rsidRPr="00F10D18" w:rsidRDefault="00F10D18" w:rsidP="00F10D18">
      <w:pPr>
        <w:autoSpaceDE w:val="0"/>
        <w:autoSpaceDN w:val="0"/>
        <w:adjustRightInd w:val="0"/>
        <w:rPr>
          <w:rFonts w:cs="Calibri"/>
        </w:rPr>
      </w:pPr>
    </w:p>
    <w:p w14:paraId="7EE84AA9" w14:textId="1DDCFE16" w:rsidR="00F10D18" w:rsidRDefault="00F10D18" w:rsidP="00F10D18">
      <w:pPr>
        <w:autoSpaceDE w:val="0"/>
        <w:autoSpaceDN w:val="0"/>
        <w:adjustRightInd w:val="0"/>
        <w:rPr>
          <w:rFonts w:cs="Calibri"/>
        </w:rPr>
      </w:pPr>
      <w:r w:rsidRPr="00F10D18">
        <w:rPr>
          <w:rFonts w:cs="Calibri"/>
        </w:rPr>
        <w:t xml:space="preserve">A potência reativa é de 670,82 </w:t>
      </w:r>
      <w:proofErr w:type="spellStart"/>
      <w:r w:rsidRPr="00F10D18">
        <w:rPr>
          <w:rFonts w:cs="Calibri"/>
        </w:rPr>
        <w:t>VAr</w:t>
      </w:r>
      <w:proofErr w:type="spellEnd"/>
      <w:r w:rsidRPr="00F10D18">
        <w:rPr>
          <w:rFonts w:cs="Calibri"/>
        </w:rPr>
        <w:t xml:space="preserve"> e seu fator de potência é de 0,667.</w:t>
      </w:r>
    </w:p>
    <w:p w14:paraId="3E5127A7" w14:textId="77777777" w:rsidR="00F10D18" w:rsidRPr="00F10D18" w:rsidRDefault="00F10D18" w:rsidP="00F10D18">
      <w:pPr>
        <w:autoSpaceDE w:val="0"/>
        <w:autoSpaceDN w:val="0"/>
        <w:adjustRightInd w:val="0"/>
        <w:rPr>
          <w:rFonts w:cs="Calibri"/>
        </w:rPr>
      </w:pPr>
    </w:p>
    <w:p w14:paraId="308535AC" w14:textId="0166936C" w:rsidR="00F10D18" w:rsidRDefault="00F10D18" w:rsidP="00F10D18">
      <w:pPr>
        <w:autoSpaceDE w:val="0"/>
        <w:autoSpaceDN w:val="0"/>
        <w:adjustRightInd w:val="0"/>
        <w:rPr>
          <w:rFonts w:cs="Calibri"/>
        </w:rPr>
      </w:pPr>
      <w:r w:rsidRPr="00F10D18">
        <w:rPr>
          <w:rFonts w:cs="Calibri"/>
        </w:rPr>
        <w:t>Na física, a potência reativa é um componente de potência elétrica que surge em sistemas de corrente alternada, devido à presença de elementos indutivos.</w:t>
      </w:r>
    </w:p>
    <w:p w14:paraId="56828428" w14:textId="77777777" w:rsidR="00F10D18" w:rsidRPr="00F10D18" w:rsidRDefault="00F10D18" w:rsidP="00F10D18">
      <w:pPr>
        <w:autoSpaceDE w:val="0"/>
        <w:autoSpaceDN w:val="0"/>
        <w:adjustRightInd w:val="0"/>
        <w:rPr>
          <w:rFonts w:cs="Calibri"/>
        </w:rPr>
      </w:pPr>
    </w:p>
    <w:p w14:paraId="0168E021" w14:textId="6919548F" w:rsidR="00F10D18" w:rsidRDefault="00F10D18" w:rsidP="00F10D18">
      <w:pPr>
        <w:autoSpaceDE w:val="0"/>
        <w:autoSpaceDN w:val="0"/>
        <w:adjustRightInd w:val="0"/>
        <w:rPr>
          <w:rFonts w:cs="Calibri"/>
        </w:rPr>
      </w:pPr>
      <w:r w:rsidRPr="00F10D18">
        <w:rPr>
          <w:rFonts w:cs="Calibri"/>
        </w:rPr>
        <w:t>Então, para determinar o valor aproximado de potência reativa (Q), precisamos usar a fórmula do triângulo de potência para calcular o valor do componente reativo, a fórmula dada é:</w:t>
      </w:r>
    </w:p>
    <w:p w14:paraId="01F3DE8C" w14:textId="77777777" w:rsidR="00F10D18" w:rsidRPr="00F10D18" w:rsidRDefault="00F10D18" w:rsidP="00F10D18">
      <w:pPr>
        <w:autoSpaceDE w:val="0"/>
        <w:autoSpaceDN w:val="0"/>
        <w:adjustRightInd w:val="0"/>
        <w:rPr>
          <w:rFonts w:cs="Calibri"/>
        </w:rPr>
      </w:pPr>
    </w:p>
    <w:p w14:paraId="2F6B00E5" w14:textId="77777777" w:rsidR="00F10D18" w:rsidRDefault="00F10D18" w:rsidP="00F10D18">
      <w:pPr>
        <w:autoSpaceDE w:val="0"/>
        <w:autoSpaceDN w:val="0"/>
        <w:adjustRightInd w:val="0"/>
        <w:rPr>
          <w:rFonts w:cs="Calibri"/>
          <w:b/>
          <w:bCs/>
        </w:rPr>
      </w:pPr>
      <w:r w:rsidRPr="00F10D18">
        <w:rPr>
          <w:rFonts w:cs="Calibri"/>
          <w:b/>
          <w:bCs/>
        </w:rPr>
        <w:t>Q=√ S² – P²</w:t>
      </w:r>
    </w:p>
    <w:p w14:paraId="727FC580" w14:textId="77777777" w:rsidR="00F10D18" w:rsidRPr="00F10D18" w:rsidRDefault="00F10D18" w:rsidP="00F10D18">
      <w:pPr>
        <w:autoSpaceDE w:val="0"/>
        <w:autoSpaceDN w:val="0"/>
        <w:adjustRightInd w:val="0"/>
        <w:rPr>
          <w:rFonts w:cs="Calibri"/>
        </w:rPr>
      </w:pPr>
    </w:p>
    <w:p w14:paraId="370E1FCB" w14:textId="2F0483B7" w:rsidR="00F10D18" w:rsidRDefault="00F10D18" w:rsidP="00F10D18">
      <w:pPr>
        <w:autoSpaceDE w:val="0"/>
        <w:autoSpaceDN w:val="0"/>
        <w:adjustRightInd w:val="0"/>
        <w:rPr>
          <w:rFonts w:cs="Calibri"/>
        </w:rPr>
      </w:pPr>
      <w:r w:rsidRPr="00F10D18">
        <w:rPr>
          <w:rFonts w:cs="Calibri"/>
        </w:rPr>
        <w:t>Onde o S é a potência aparente (900 KVA) e o P é a potência ativa (600KW).</w:t>
      </w:r>
    </w:p>
    <w:p w14:paraId="1EC6A330" w14:textId="77777777" w:rsidR="00F10D18" w:rsidRPr="00F10D18" w:rsidRDefault="00F10D18" w:rsidP="00F10D18">
      <w:pPr>
        <w:autoSpaceDE w:val="0"/>
        <w:autoSpaceDN w:val="0"/>
        <w:adjustRightInd w:val="0"/>
        <w:rPr>
          <w:rFonts w:cs="Calibri"/>
        </w:rPr>
      </w:pPr>
    </w:p>
    <w:p w14:paraId="2D60A3B5" w14:textId="6F752F75" w:rsidR="00F10D18" w:rsidRPr="00F10D18" w:rsidRDefault="00F10D18" w:rsidP="00F10D18">
      <w:pPr>
        <w:autoSpaceDE w:val="0"/>
        <w:autoSpaceDN w:val="0"/>
        <w:adjustRightInd w:val="0"/>
        <w:rPr>
          <w:rFonts w:cs="Calibri"/>
        </w:rPr>
      </w:pPr>
      <w:r w:rsidRPr="00F10D18">
        <w:rPr>
          <w:rFonts w:cs="Calibri"/>
        </w:rPr>
        <w:t>Substituindo os valores da fórmula temos:</w:t>
      </w:r>
    </w:p>
    <w:p w14:paraId="7FFC485D" w14:textId="77777777" w:rsidR="00F10D18" w:rsidRPr="00F10D18" w:rsidRDefault="00F10D18" w:rsidP="003B3AC4">
      <w:pPr>
        <w:autoSpaceDE w:val="0"/>
        <w:autoSpaceDN w:val="0"/>
        <w:adjustRightInd w:val="0"/>
        <w:rPr>
          <w:rFonts w:cs="Calibri"/>
        </w:rPr>
      </w:pPr>
      <w:r w:rsidRPr="00F10D18">
        <w:rPr>
          <w:rFonts w:cs="Calibri"/>
        </w:rPr>
        <w:t>Q = √</w:t>
      </w:r>
    </w:p>
    <w:p w14:paraId="2AF51E8D" w14:textId="4D42351C" w:rsidR="00545619" w:rsidRPr="002A4E0C" w:rsidRDefault="00661D76" w:rsidP="003B3AC4">
      <w:pPr>
        <w:autoSpaceDE w:val="0"/>
        <w:autoSpaceDN w:val="0"/>
        <w:adjustRightInd w:val="0"/>
        <w:rPr>
          <w:b/>
          <w:u w:val="single"/>
        </w:rPr>
      </w:pPr>
      <w:r w:rsidRPr="002A4E0C">
        <w:rPr>
          <w:rFonts w:cs="Calibri"/>
          <w:b/>
          <w:u w:val="single"/>
        </w:rPr>
        <w:lastRenderedPageBreak/>
        <w:t>03)</w:t>
      </w:r>
      <w:r w:rsidR="003B3AC4" w:rsidRPr="002A4E0C">
        <w:rPr>
          <w:rFonts w:cs="Calibri"/>
          <w:b/>
          <w:u w:val="single"/>
        </w:rPr>
        <w:t xml:space="preserve"> Para ser dimensionada a partida estrela-triângulo, dever ser consideradas as características individuais de cada componente do circuito separadamente, uma vez que as correntes que circulam em cada componente do circuito são diferentes uma das outras. </w:t>
      </w:r>
    </w:p>
    <w:p w14:paraId="18A1D2C1" w14:textId="61016F7D" w:rsidR="00545619" w:rsidRPr="00766371" w:rsidRDefault="002D515F" w:rsidP="00545619">
      <w:r>
        <w:rPr>
          <w:noProof/>
        </w:rPr>
        <w:drawing>
          <wp:anchor distT="0" distB="0" distL="114300" distR="114300" simplePos="0" relativeHeight="251658240" behindDoc="1" locked="0" layoutInCell="1" allowOverlap="1" wp14:anchorId="3044B719" wp14:editId="3EA2E511">
            <wp:simplePos x="0" y="0"/>
            <wp:positionH relativeFrom="column">
              <wp:posOffset>3065145</wp:posOffset>
            </wp:positionH>
            <wp:positionV relativeFrom="paragraph">
              <wp:posOffset>233680</wp:posOffset>
            </wp:positionV>
            <wp:extent cx="3238500" cy="1709420"/>
            <wp:effectExtent l="0" t="0" r="0" b="5080"/>
            <wp:wrapTight wrapText="bothSides">
              <wp:wrapPolygon edited="0">
                <wp:start x="0" y="0"/>
                <wp:lineTo x="0" y="21423"/>
                <wp:lineTo x="21473" y="21423"/>
                <wp:lineTo x="2147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noProof/>
        </w:rPr>
        <w:drawing>
          <wp:inline distT="0" distB="0" distL="0" distR="0" wp14:anchorId="135438CE" wp14:editId="64094E14">
            <wp:extent cx="2394585" cy="2278062"/>
            <wp:effectExtent l="0" t="0" r="571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355" cy="229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C3FC" w14:textId="702B18BB" w:rsidR="009C6BF4" w:rsidRDefault="00F458DC" w:rsidP="00545619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</w:t>
      </w:r>
      <w:r w:rsidR="002D515F" w:rsidRPr="002D515F">
        <w:rPr>
          <w:b/>
        </w:rPr>
        <w:t xml:space="preserve">Placa do motor </w:t>
      </w:r>
    </w:p>
    <w:p w14:paraId="50C38F8E" w14:textId="77777777" w:rsidR="002D515F" w:rsidRDefault="002D515F" w:rsidP="00545619">
      <w:pPr>
        <w:rPr>
          <w:b/>
        </w:rPr>
      </w:pPr>
    </w:p>
    <w:p w14:paraId="79DD0A8D" w14:textId="2EE26172" w:rsidR="00FB6C7C" w:rsidRPr="00FB6C7C" w:rsidRDefault="00FB6C7C" w:rsidP="00545619">
      <w:pPr>
        <w:rPr>
          <w:b/>
          <w:color w:val="FF0000"/>
        </w:rPr>
      </w:pPr>
      <w:r w:rsidRPr="00FB6C7C">
        <w:rPr>
          <w:b/>
          <w:color w:val="FF0000"/>
          <w:shd w:val="clear" w:color="auto" w:fill="F7F7F8"/>
        </w:rPr>
        <w:t>Atenção: As questões 3.1 e 3.2 podem ser resolvidas apenas retirando o valor que se encontra na placa do motor, conforme a foto acima.</w:t>
      </w:r>
    </w:p>
    <w:p w14:paraId="7D22E15D" w14:textId="77777777" w:rsidR="00FB6C7C" w:rsidRDefault="00FB6C7C" w:rsidP="00545619">
      <w:pPr>
        <w:rPr>
          <w:b/>
        </w:rPr>
      </w:pPr>
    </w:p>
    <w:p w14:paraId="79670F7A" w14:textId="70A1756E" w:rsidR="002D515F" w:rsidRDefault="002A4E0C" w:rsidP="00545619">
      <w:pPr>
        <w:rPr>
          <w:b/>
        </w:rPr>
      </w:pPr>
      <w:r>
        <w:rPr>
          <w:b/>
        </w:rPr>
        <w:t>3.1</w:t>
      </w:r>
      <w:r w:rsidR="009E5158">
        <w:rPr>
          <w:b/>
        </w:rPr>
        <w:t xml:space="preserve">Complete: </w:t>
      </w:r>
      <w:r w:rsidRPr="002A4E0C">
        <w:rPr>
          <w:b/>
          <w:color w:val="FF0000"/>
        </w:rPr>
        <w:t>(valor 1 ponto)</w:t>
      </w:r>
      <w:r>
        <w:rPr>
          <w:b/>
          <w:color w:val="FF0000"/>
        </w:rPr>
        <w:t>.</w:t>
      </w:r>
      <w:r w:rsidRPr="002A4E0C">
        <w:rPr>
          <w:b/>
          <w:color w:val="FF0000"/>
        </w:rPr>
        <w:t xml:space="preserve"> </w:t>
      </w:r>
    </w:p>
    <w:p w14:paraId="2735067E" w14:textId="53921D96" w:rsidR="002D515F" w:rsidRDefault="002D515F" w:rsidP="00545619">
      <w:pPr>
        <w:rPr>
          <w:b/>
        </w:rPr>
      </w:pPr>
    </w:p>
    <w:p w14:paraId="2785F4A3" w14:textId="5DE775C6" w:rsidR="002D515F" w:rsidRDefault="002D515F" w:rsidP="00545619">
      <w:pPr>
        <w:rPr>
          <w:b/>
        </w:rPr>
      </w:pPr>
      <w:r>
        <w:rPr>
          <w:b/>
        </w:rPr>
        <w:t xml:space="preserve">Motor em </w:t>
      </w:r>
      <w:proofErr w:type="gramStart"/>
      <w:r>
        <w:rPr>
          <w:b/>
        </w:rPr>
        <w:t>CV :</w:t>
      </w:r>
      <w:proofErr w:type="gramEnd"/>
      <w:r>
        <w:rPr>
          <w:b/>
        </w:rPr>
        <w:t xml:space="preserve"> </w:t>
      </w:r>
      <w:r w:rsidR="00F10D18">
        <w:rPr>
          <w:b/>
        </w:rPr>
        <w:t>3,4 (0,4)</w:t>
      </w:r>
    </w:p>
    <w:p w14:paraId="26C1063B" w14:textId="78915433" w:rsidR="002D515F" w:rsidRDefault="002D515F" w:rsidP="00545619">
      <w:pPr>
        <w:rPr>
          <w:b/>
        </w:rPr>
      </w:pPr>
      <w:r>
        <w:rPr>
          <w:b/>
        </w:rPr>
        <w:t xml:space="preserve">Corrente nominal: 12,9A </w:t>
      </w:r>
    </w:p>
    <w:p w14:paraId="0432077D" w14:textId="36475F7A" w:rsidR="002D515F" w:rsidRDefault="002D515F" w:rsidP="00545619">
      <w:pPr>
        <w:rPr>
          <w:b/>
        </w:rPr>
      </w:pPr>
      <w:r>
        <w:rPr>
          <w:b/>
        </w:rPr>
        <w:t xml:space="preserve">Fator de </w:t>
      </w:r>
      <w:proofErr w:type="gramStart"/>
      <w:r>
        <w:rPr>
          <w:b/>
        </w:rPr>
        <w:t>serviço :</w:t>
      </w:r>
      <w:proofErr w:type="gramEnd"/>
      <w:r w:rsidR="00F10D18">
        <w:rPr>
          <w:b/>
        </w:rPr>
        <w:t xml:space="preserve"> 1,0</w:t>
      </w:r>
    </w:p>
    <w:p w14:paraId="213730FB" w14:textId="74180636" w:rsidR="002D515F" w:rsidRDefault="002D515F" w:rsidP="00545619">
      <w:pPr>
        <w:rPr>
          <w:b/>
        </w:rPr>
      </w:pPr>
      <w:r>
        <w:rPr>
          <w:b/>
        </w:rPr>
        <w:t xml:space="preserve">IP/In: </w:t>
      </w:r>
      <w:r w:rsidR="00F10D18">
        <w:rPr>
          <w:b/>
        </w:rPr>
        <w:t>5,5</w:t>
      </w:r>
    </w:p>
    <w:p w14:paraId="16CC58AF" w14:textId="77777777" w:rsidR="002D515F" w:rsidRDefault="002D515F" w:rsidP="00545619">
      <w:pPr>
        <w:rPr>
          <w:b/>
        </w:rPr>
      </w:pPr>
    </w:p>
    <w:p w14:paraId="2E02F048" w14:textId="321ED767" w:rsidR="002D515F" w:rsidRDefault="002D515F" w:rsidP="00545619">
      <w:pPr>
        <w:rPr>
          <w:b/>
        </w:rPr>
      </w:pPr>
      <w:r>
        <w:rPr>
          <w:b/>
        </w:rPr>
        <w:t xml:space="preserve">Considerando que esse motor trabalha em regime normal de manobra com rotor de gaiola de esquilo e desligamento em regime, seu tempo de partida será de 5 </w:t>
      </w:r>
      <w:proofErr w:type="gramStart"/>
      <w:r>
        <w:rPr>
          <w:b/>
        </w:rPr>
        <w:t>s .</w:t>
      </w:r>
      <w:proofErr w:type="gramEnd"/>
      <w:r>
        <w:rPr>
          <w:b/>
        </w:rPr>
        <w:t xml:space="preserve"> </w:t>
      </w:r>
    </w:p>
    <w:p w14:paraId="643A6993" w14:textId="77777777" w:rsidR="002D515F" w:rsidRDefault="002D515F" w:rsidP="00545619">
      <w:pPr>
        <w:rPr>
          <w:b/>
        </w:rPr>
      </w:pPr>
    </w:p>
    <w:p w14:paraId="2FF12078" w14:textId="4F5E2469" w:rsidR="002D515F" w:rsidRPr="00564DFD" w:rsidRDefault="002A4E0C" w:rsidP="002A4E0C">
      <w:pPr>
        <w:pStyle w:val="NormalWeb"/>
        <w:rPr>
          <w:b/>
          <w:color w:val="FF0000"/>
        </w:rPr>
      </w:pPr>
      <w:r>
        <w:rPr>
          <w:b/>
        </w:rPr>
        <w:t xml:space="preserve">3.2 </w:t>
      </w:r>
      <w:r w:rsidR="004C6E9C">
        <w:rPr>
          <w:b/>
        </w:rPr>
        <w:t xml:space="preserve">Determine a corrente de </w:t>
      </w:r>
      <w:proofErr w:type="gramStart"/>
      <w:r w:rsidR="004C6E9C">
        <w:rPr>
          <w:b/>
        </w:rPr>
        <w:t>linha :</w:t>
      </w:r>
      <w:proofErr w:type="gramEnd"/>
      <w:r w:rsidR="00564DFD" w:rsidRPr="00564DFD">
        <w:t xml:space="preserve"> </w:t>
      </w:r>
      <w:r w:rsidRPr="002A4E0C">
        <w:rPr>
          <w:b/>
          <w:color w:val="FF0000"/>
        </w:rPr>
        <w:t xml:space="preserve">(valor </w:t>
      </w:r>
      <w:r w:rsidR="00FB6C7C">
        <w:rPr>
          <w:b/>
          <w:color w:val="FF0000"/>
        </w:rPr>
        <w:t>1,0</w:t>
      </w:r>
      <w:r w:rsidRPr="002A4E0C">
        <w:rPr>
          <w:b/>
          <w:color w:val="FF0000"/>
        </w:rPr>
        <w:t xml:space="preserve"> pontos )</w:t>
      </w:r>
      <w:r>
        <w:rPr>
          <w:b/>
          <w:color w:val="FF0000"/>
        </w:rPr>
        <w:t>.</w:t>
      </w:r>
    </w:p>
    <w:p w14:paraId="785B525D" w14:textId="028D063D" w:rsidR="00FB6C7C" w:rsidRPr="00FB6C7C" w:rsidRDefault="00FB6C7C" w:rsidP="00FB6C7C">
      <w:pPr>
        <w:jc w:val="left"/>
        <w:rPr>
          <w:b/>
          <w:color w:val="FF0000"/>
        </w:rPr>
      </w:pPr>
      <w:r w:rsidRPr="00FB6C7C">
        <w:rPr>
          <w:b/>
          <w:color w:val="FF0000"/>
          <w:shd w:val="clear" w:color="auto" w:fill="F7F7F8"/>
        </w:rPr>
        <w:t xml:space="preserve">Atenção: </w:t>
      </w:r>
      <w:r>
        <w:rPr>
          <w:b/>
          <w:color w:val="FF0000"/>
          <w:shd w:val="clear" w:color="auto" w:fill="F7F7F8"/>
        </w:rPr>
        <w:t xml:space="preserve">Para ajudar a questão 3.3 assista esse vídeo.   </w:t>
      </w:r>
      <w:r w:rsidRPr="00FB6C7C">
        <w:rPr>
          <w:b/>
          <w:color w:val="FF0000"/>
          <w:shd w:val="clear" w:color="auto" w:fill="F7F7F8"/>
        </w:rPr>
        <w:t>https://www.youtube.com/watch?v=t_m6p-aeO14&amp;t=22s</w:t>
      </w:r>
    </w:p>
    <w:p w14:paraId="3183ABF3" w14:textId="77777777" w:rsidR="004C6E9C" w:rsidRDefault="004C6E9C" w:rsidP="00545619">
      <w:pPr>
        <w:rPr>
          <w:b/>
        </w:rPr>
      </w:pPr>
    </w:p>
    <w:p w14:paraId="30110CF7" w14:textId="4B5DC2E3" w:rsidR="00F10D18" w:rsidRDefault="00F10D18" w:rsidP="00545619">
      <w:pPr>
        <w:rPr>
          <w:b/>
        </w:rPr>
      </w:pPr>
      <w:r>
        <w:rPr>
          <w:b/>
        </w:rPr>
        <w:t xml:space="preserve">Resposta: </w:t>
      </w:r>
    </w:p>
    <w:p w14:paraId="133746A5" w14:textId="77777777" w:rsidR="00F10D18" w:rsidRDefault="00F10D18" w:rsidP="00545619">
      <w:pPr>
        <w:rPr>
          <w:b/>
        </w:rPr>
      </w:pPr>
    </w:p>
    <w:p w14:paraId="4906B4AF" w14:textId="77777777" w:rsidR="00F10D18" w:rsidRDefault="00F10D18" w:rsidP="00F10D18">
      <w:pPr>
        <w:rPr>
          <w:bCs/>
        </w:rPr>
      </w:pPr>
      <w:r w:rsidRPr="00F10D18">
        <w:rPr>
          <w:bCs/>
        </w:rPr>
        <w:t>A corrente da linha pode ser calculada considerando o fator de serviço (IP/In), e a corrente nominal do motor.</w:t>
      </w:r>
    </w:p>
    <w:p w14:paraId="7E79CE49" w14:textId="77777777" w:rsidR="00F10D18" w:rsidRPr="00F10D18" w:rsidRDefault="00F10D18" w:rsidP="00F10D18">
      <w:pPr>
        <w:rPr>
          <w:bCs/>
        </w:rPr>
      </w:pPr>
    </w:p>
    <w:p w14:paraId="214E874D" w14:textId="77777777" w:rsidR="00F10D18" w:rsidRDefault="00F10D18" w:rsidP="00F10D18">
      <w:pPr>
        <w:rPr>
          <w:bCs/>
        </w:rPr>
      </w:pPr>
      <w:r w:rsidRPr="00F10D18">
        <w:rPr>
          <w:bCs/>
        </w:rPr>
        <w:t>Se o fator de serviço IP/In) não for fornecido, assumiremos um valor comum de 1,15 para motores trifásicos.</w:t>
      </w:r>
    </w:p>
    <w:p w14:paraId="36FF5E12" w14:textId="77777777" w:rsidR="00F10D18" w:rsidRPr="00F10D18" w:rsidRDefault="00F10D18" w:rsidP="00F10D18">
      <w:pPr>
        <w:rPr>
          <w:bCs/>
        </w:rPr>
      </w:pPr>
    </w:p>
    <w:p w14:paraId="5CA953C3" w14:textId="77777777" w:rsidR="00F10D18" w:rsidRPr="00F10D18" w:rsidRDefault="00F10D18" w:rsidP="00F10D18">
      <w:pPr>
        <w:jc w:val="left"/>
        <w:rPr>
          <w:bCs/>
        </w:rPr>
      </w:pPr>
      <w:r w:rsidRPr="00F10D18">
        <w:rPr>
          <w:b/>
          <w:bCs/>
        </w:rPr>
        <w:t>Corrente de linha = corrente nominal/ (fator de serviço).</w:t>
      </w:r>
      <w:r w:rsidRPr="00F10D18">
        <w:rPr>
          <w:bCs/>
        </w:rPr>
        <w:br/>
        <w:t>Corrente de linha = 12,9 A / 1,15</w:t>
      </w:r>
      <w:r w:rsidRPr="00F10D18">
        <w:rPr>
          <w:bCs/>
        </w:rPr>
        <w:br/>
        <w:t>Corrente de linha = 11,22 A</w:t>
      </w:r>
      <w:r w:rsidRPr="00F10D18">
        <w:rPr>
          <w:bCs/>
        </w:rPr>
        <w:br/>
        <w:t>Portanto a corrente de linha é aproximadamente 11,22 A</w:t>
      </w:r>
    </w:p>
    <w:p w14:paraId="27DD082E" w14:textId="77777777" w:rsidR="00F10D18" w:rsidRPr="00F10D18" w:rsidRDefault="00F10D18" w:rsidP="00545619">
      <w:pPr>
        <w:rPr>
          <w:bCs/>
        </w:rPr>
      </w:pPr>
    </w:p>
    <w:p w14:paraId="4EC7F101" w14:textId="77777777" w:rsidR="00F10D18" w:rsidRDefault="00F10D18" w:rsidP="00545619">
      <w:pPr>
        <w:rPr>
          <w:b/>
        </w:rPr>
      </w:pPr>
    </w:p>
    <w:p w14:paraId="23685A47" w14:textId="491D5AC9" w:rsidR="004C6E9C" w:rsidRPr="002A4E0C" w:rsidRDefault="002A4E0C" w:rsidP="00545619">
      <w:pPr>
        <w:rPr>
          <w:b/>
          <w:color w:val="FF0000"/>
        </w:rPr>
      </w:pPr>
      <w:r>
        <w:rPr>
          <w:b/>
        </w:rPr>
        <w:lastRenderedPageBreak/>
        <w:t xml:space="preserve">3.3 </w:t>
      </w:r>
      <w:r w:rsidR="004C6E9C">
        <w:rPr>
          <w:b/>
        </w:rPr>
        <w:t>Sabendo que a corrente que passa por K1 e K2 não é a mesma que a nominal em função da divisão ocasionada nos nós acima de K</w:t>
      </w:r>
      <w:proofErr w:type="gramStart"/>
      <w:r w:rsidR="004C6E9C">
        <w:rPr>
          <w:b/>
        </w:rPr>
        <w:t>1 ,</w:t>
      </w:r>
      <w:proofErr w:type="gramEnd"/>
      <w:r w:rsidR="004C6E9C">
        <w:rPr>
          <w:b/>
        </w:rPr>
        <w:t xml:space="preserve"> calcule a corrente que passa por esses contatores sabendo que essa corrente é denominada corrente de fase e é de mesma intensidade. </w:t>
      </w:r>
      <w:r>
        <w:rPr>
          <w:b/>
          <w:color w:val="FF0000"/>
        </w:rPr>
        <w:t>(</w:t>
      </w:r>
      <w:r w:rsidRPr="002A4E0C">
        <w:rPr>
          <w:b/>
          <w:color w:val="FF0000"/>
        </w:rPr>
        <w:t xml:space="preserve">valor </w:t>
      </w:r>
      <w:r w:rsidR="00FB6C7C">
        <w:rPr>
          <w:b/>
          <w:color w:val="FF0000"/>
        </w:rPr>
        <w:t>2,0</w:t>
      </w:r>
      <w:r w:rsidRPr="002A4E0C">
        <w:rPr>
          <w:b/>
          <w:color w:val="FF0000"/>
        </w:rPr>
        <w:t xml:space="preserve"> pontos)</w:t>
      </w:r>
      <w:r>
        <w:rPr>
          <w:b/>
          <w:color w:val="FF0000"/>
        </w:rPr>
        <w:t>.</w:t>
      </w:r>
    </w:p>
    <w:p w14:paraId="0E505C51" w14:textId="77777777" w:rsidR="004C6E9C" w:rsidRDefault="004C6E9C" w:rsidP="00545619">
      <w:pPr>
        <w:rPr>
          <w:b/>
        </w:rPr>
      </w:pPr>
    </w:p>
    <w:p w14:paraId="3C9A66A5" w14:textId="13D56986" w:rsidR="001E4D4B" w:rsidRDefault="001E4D4B" w:rsidP="00545619">
      <w:pPr>
        <w:rPr>
          <w:b/>
        </w:rPr>
      </w:pPr>
      <w:r>
        <w:rPr>
          <w:b/>
        </w:rPr>
        <w:t>Como sabemos o contator K3 só é utilizado no momento de partida sabendo a corrente que circulará é 33</w:t>
      </w:r>
      <w:proofErr w:type="gramStart"/>
      <w:r>
        <w:rPr>
          <w:b/>
        </w:rPr>
        <w:t>%  da</w:t>
      </w:r>
      <w:proofErr w:type="gramEnd"/>
      <w:r>
        <w:rPr>
          <w:b/>
        </w:rPr>
        <w:t xml:space="preserve"> nominal . </w:t>
      </w:r>
    </w:p>
    <w:p w14:paraId="7D3DF252" w14:textId="4C864047" w:rsidR="00FB6C7C" w:rsidRDefault="00FB6C7C" w:rsidP="00545619">
      <w:pPr>
        <w:rPr>
          <w:b/>
        </w:rPr>
      </w:pPr>
    </w:p>
    <w:p w14:paraId="555CD3CF" w14:textId="1A1629F0" w:rsidR="00FB6C7C" w:rsidRDefault="00F458DC" w:rsidP="00F458DC">
      <w:pPr>
        <w:jc w:val="left"/>
        <w:rPr>
          <w:b/>
          <w:color w:val="FF0000"/>
          <w:shd w:val="clear" w:color="auto" w:fill="F7F7F8"/>
        </w:rPr>
      </w:pPr>
      <w:r w:rsidRPr="00FB6C7C">
        <w:rPr>
          <w:b/>
          <w:color w:val="FF0000"/>
          <w:shd w:val="clear" w:color="auto" w:fill="F7F7F8"/>
        </w:rPr>
        <w:t xml:space="preserve">Atenção: </w:t>
      </w:r>
      <w:r>
        <w:rPr>
          <w:b/>
          <w:color w:val="FF0000"/>
          <w:shd w:val="clear" w:color="auto" w:fill="F7F7F8"/>
        </w:rPr>
        <w:t xml:space="preserve">Para ajudar a questão 3.4 assista esse vídeo.   </w:t>
      </w:r>
      <w:hyperlink r:id="rId10" w:history="1">
        <w:r w:rsidR="00F10D18" w:rsidRPr="005A734F">
          <w:rPr>
            <w:rStyle w:val="Hyperlink"/>
            <w:b/>
            <w:shd w:val="clear" w:color="auto" w:fill="F7F7F8"/>
          </w:rPr>
          <w:t>https://www.youtube.com/watch?v=FQb_sLRkxQA&amp;t=39s</w:t>
        </w:r>
      </w:hyperlink>
    </w:p>
    <w:p w14:paraId="1B63DEC4" w14:textId="77777777" w:rsidR="00F10D18" w:rsidRDefault="00F10D18" w:rsidP="00F10D18">
      <w:pPr>
        <w:jc w:val="left"/>
        <w:rPr>
          <w:b/>
        </w:rPr>
      </w:pPr>
    </w:p>
    <w:p w14:paraId="730F6542" w14:textId="6165C0C5" w:rsidR="00F10D18" w:rsidRDefault="00F10D18" w:rsidP="00F10D18">
      <w:pPr>
        <w:jc w:val="left"/>
        <w:rPr>
          <w:b/>
        </w:rPr>
      </w:pPr>
      <w:r>
        <w:rPr>
          <w:b/>
        </w:rPr>
        <w:t>Resposta:</w:t>
      </w:r>
    </w:p>
    <w:p w14:paraId="67206040" w14:textId="77777777" w:rsidR="00F10D18" w:rsidRDefault="00F10D18" w:rsidP="00F10D18">
      <w:pPr>
        <w:jc w:val="left"/>
        <w:rPr>
          <w:b/>
        </w:rPr>
      </w:pPr>
    </w:p>
    <w:p w14:paraId="4C15D1B7" w14:textId="548F4CC3" w:rsidR="00F10D18" w:rsidRDefault="00F10D18" w:rsidP="00F10D18">
      <w:pPr>
        <w:jc w:val="left"/>
        <w:rPr>
          <w:b/>
        </w:rPr>
      </w:pPr>
      <w:r w:rsidRPr="00F10D18">
        <w:rPr>
          <w:b/>
        </w:rPr>
        <w:t>Corrente nos contatores K1 e K2 = corrente de linha/número de fases;</w:t>
      </w:r>
      <w:r w:rsidRPr="00F10D18">
        <w:rPr>
          <w:b/>
        </w:rPr>
        <w:br/>
        <w:t>Como se trata de um motor trifásico, o número de fases é 3;</w:t>
      </w:r>
      <w:r w:rsidRPr="00F10D18">
        <w:rPr>
          <w:b/>
        </w:rPr>
        <w:br/>
        <w:t>Corrente nos contatores K1 e K2=11,22 A / 3;</w:t>
      </w:r>
      <w:r w:rsidRPr="00F10D18">
        <w:rPr>
          <w:b/>
        </w:rPr>
        <w:br/>
        <w:t>Corrente nos contatores K1 e K2=3,74 A;</w:t>
      </w:r>
    </w:p>
    <w:p w14:paraId="1D91AFAF" w14:textId="77777777" w:rsidR="00F10D18" w:rsidRPr="00F10D18" w:rsidRDefault="00F10D18" w:rsidP="00F10D18">
      <w:pPr>
        <w:jc w:val="left"/>
        <w:rPr>
          <w:b/>
        </w:rPr>
      </w:pPr>
    </w:p>
    <w:p w14:paraId="7C1B4782" w14:textId="3FA1A42E" w:rsidR="00F10D18" w:rsidRDefault="00F10D18" w:rsidP="00F10D18">
      <w:pPr>
        <w:jc w:val="left"/>
        <w:rPr>
          <w:b/>
        </w:rPr>
      </w:pPr>
      <w:r w:rsidRPr="00F10D18">
        <w:rPr>
          <w:b/>
        </w:rPr>
        <w:t>Portanto, a corrente que passa nos contatores K1 e K2 é de aproximadamente 3,74 A.</w:t>
      </w:r>
    </w:p>
    <w:p w14:paraId="1A48F29B" w14:textId="77777777" w:rsidR="00F10D18" w:rsidRPr="00F10D18" w:rsidRDefault="00F10D18" w:rsidP="00F10D18">
      <w:pPr>
        <w:jc w:val="left"/>
        <w:rPr>
          <w:b/>
        </w:rPr>
      </w:pPr>
    </w:p>
    <w:p w14:paraId="3D934FA5" w14:textId="0929636B" w:rsidR="00F10D18" w:rsidRPr="00F10D18" w:rsidRDefault="00F10D18" w:rsidP="00F10D18">
      <w:pPr>
        <w:jc w:val="left"/>
        <w:rPr>
          <w:b/>
        </w:rPr>
      </w:pPr>
      <w:r w:rsidRPr="00F10D18">
        <w:rPr>
          <w:b/>
        </w:rPr>
        <w:t>Sabendo que a corrente que circulará pelo contator K3 é 33% nominal, podemos calcular:</w:t>
      </w:r>
      <w:r w:rsidRPr="00F10D18">
        <w:rPr>
          <w:b/>
        </w:rPr>
        <w:br/>
        <w:t>Corrente do contator K3=33% da corrente nominal;</w:t>
      </w:r>
      <w:r w:rsidRPr="00F10D18">
        <w:rPr>
          <w:b/>
        </w:rPr>
        <w:br/>
        <w:t>Corrente do contator K3=0,33*12,9 A</w:t>
      </w:r>
      <w:r w:rsidRPr="00F10D18">
        <w:rPr>
          <w:b/>
        </w:rPr>
        <w:br/>
        <w:t>Corrente do contator K3=4,26A</w:t>
      </w:r>
    </w:p>
    <w:p w14:paraId="24B5532E" w14:textId="77777777" w:rsidR="00F10D18" w:rsidRDefault="00F10D18" w:rsidP="00F458DC">
      <w:pPr>
        <w:jc w:val="left"/>
        <w:rPr>
          <w:b/>
        </w:rPr>
      </w:pPr>
    </w:p>
    <w:p w14:paraId="5696E2A3" w14:textId="77777777" w:rsidR="00F458DC" w:rsidRDefault="00F458DC" w:rsidP="00545619">
      <w:pPr>
        <w:rPr>
          <w:b/>
        </w:rPr>
      </w:pPr>
    </w:p>
    <w:p w14:paraId="7BDCC961" w14:textId="0D8752AE" w:rsidR="009E5158" w:rsidRDefault="002A4E0C" w:rsidP="00545619">
      <w:pPr>
        <w:rPr>
          <w:b/>
          <w:color w:val="FF0000"/>
        </w:rPr>
      </w:pPr>
      <w:r>
        <w:rPr>
          <w:b/>
        </w:rPr>
        <w:t xml:space="preserve">3.4 </w:t>
      </w:r>
      <w:r w:rsidR="001E4D4B">
        <w:rPr>
          <w:b/>
        </w:rPr>
        <w:t xml:space="preserve">Determine </w:t>
      </w:r>
      <w:r w:rsidR="00FB6C7C">
        <w:rPr>
          <w:b/>
        </w:rPr>
        <w:t xml:space="preserve">a categoria </w:t>
      </w:r>
      <w:r w:rsidR="001E4D4B">
        <w:rPr>
          <w:b/>
        </w:rPr>
        <w:t>de emprego</w:t>
      </w:r>
      <w:r w:rsidR="00FB6C7C">
        <w:rPr>
          <w:b/>
        </w:rPr>
        <w:t xml:space="preserve"> do contator</w:t>
      </w:r>
      <w:r w:rsidR="001E4D4B">
        <w:rPr>
          <w:b/>
        </w:rPr>
        <w:t xml:space="preserve">: </w:t>
      </w:r>
      <w:r w:rsidRPr="002A4E0C">
        <w:rPr>
          <w:b/>
          <w:color w:val="FF0000"/>
        </w:rPr>
        <w:t xml:space="preserve">(valor </w:t>
      </w:r>
      <w:r w:rsidR="00FB6C7C">
        <w:rPr>
          <w:b/>
          <w:color w:val="FF0000"/>
        </w:rPr>
        <w:t>1,0</w:t>
      </w:r>
      <w:r w:rsidRPr="002A4E0C">
        <w:rPr>
          <w:b/>
          <w:color w:val="FF0000"/>
        </w:rPr>
        <w:t xml:space="preserve"> pontos)</w:t>
      </w:r>
      <w:r>
        <w:rPr>
          <w:b/>
          <w:color w:val="FF0000"/>
        </w:rPr>
        <w:t>.</w:t>
      </w:r>
    </w:p>
    <w:p w14:paraId="71FF785A" w14:textId="77777777" w:rsidR="00F10D18" w:rsidRDefault="00F10D18" w:rsidP="00545619">
      <w:pPr>
        <w:rPr>
          <w:b/>
          <w:color w:val="FF0000"/>
        </w:rPr>
      </w:pPr>
    </w:p>
    <w:p w14:paraId="352F951F" w14:textId="305E362A" w:rsidR="00F10D18" w:rsidRDefault="00F10D18" w:rsidP="00F10D18">
      <w:pPr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t>Resposta:</w:t>
      </w:r>
    </w:p>
    <w:p w14:paraId="145B7CE2" w14:textId="77777777" w:rsidR="00F10D18" w:rsidRDefault="00F10D18" w:rsidP="00F10D18">
      <w:pPr>
        <w:jc w:val="left"/>
        <w:rPr>
          <w:b/>
          <w:color w:val="000000" w:themeColor="text1"/>
        </w:rPr>
      </w:pPr>
    </w:p>
    <w:p w14:paraId="05C87FB9" w14:textId="4E372913" w:rsidR="00F10D18" w:rsidRPr="00F10D18" w:rsidRDefault="00F10D18" w:rsidP="00F10D18">
      <w:pPr>
        <w:jc w:val="left"/>
        <w:rPr>
          <w:b/>
          <w:color w:val="000000" w:themeColor="text1"/>
        </w:rPr>
      </w:pPr>
      <w:r w:rsidRPr="00F10D18">
        <w:rPr>
          <w:b/>
          <w:color w:val="000000" w:themeColor="text1"/>
        </w:rPr>
        <w:t>Corrente de emprego = corrente nominal x 33%</w:t>
      </w:r>
      <w:r w:rsidRPr="00F10D18">
        <w:rPr>
          <w:b/>
          <w:color w:val="000000" w:themeColor="text1"/>
        </w:rPr>
        <w:br/>
        <w:t>Corrente de emprego = 11,22 A x 33%</w:t>
      </w:r>
      <w:r w:rsidRPr="00F10D18">
        <w:rPr>
          <w:b/>
          <w:color w:val="000000" w:themeColor="text1"/>
        </w:rPr>
        <w:br/>
        <w:t>Corrente de emprego = 3,70A</w:t>
      </w:r>
    </w:p>
    <w:sectPr w:rsidR="00F10D18" w:rsidRPr="00F10D18" w:rsidSect="009C6BF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45378" w14:textId="77777777" w:rsidR="000701BF" w:rsidRDefault="000701BF">
      <w:r>
        <w:separator/>
      </w:r>
    </w:p>
  </w:endnote>
  <w:endnote w:type="continuationSeparator" w:id="0">
    <w:p w14:paraId="51D40108" w14:textId="77777777" w:rsidR="000701BF" w:rsidRDefault="00070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roman"/>
    <w:pitch w:val="variable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14BA0" w14:textId="77777777" w:rsidR="00D07B9B" w:rsidRDefault="00D07B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D0F39" w14:textId="3DC76EF6" w:rsidR="006309A6" w:rsidRDefault="002C0F09">
    <w:pPr>
      <w:pStyle w:val="Footer"/>
    </w:pPr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AF07840" wp14:editId="1C45D34A">
              <wp:simplePos x="0" y="0"/>
              <wp:positionH relativeFrom="column">
                <wp:posOffset>-434340</wp:posOffset>
              </wp:positionH>
              <wp:positionV relativeFrom="paragraph">
                <wp:posOffset>46355</wp:posOffset>
              </wp:positionV>
              <wp:extent cx="2946400" cy="240030"/>
              <wp:effectExtent l="0" t="0" r="0" b="0"/>
              <wp:wrapNone/>
              <wp:docPr id="5" name="Caixa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4640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626FC2F" w14:textId="10E265D2" w:rsidR="0087612B" w:rsidRPr="0087612B" w:rsidRDefault="009E5158" w:rsidP="0087612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t xml:space="preserve">Técnico em Eletrotécnica e Automação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F07840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style="position:absolute;left:0;text-align:left;margin-left:-34.2pt;margin-top:3.65pt;width:232pt;height:1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" fillcolor="white [3201]" stroked="f" strokeweight=".5pt">
              <v:textbox>
                <w:txbxContent>
                  <w:p w14:paraId="7626FC2F" w14:textId="10E265D2" w:rsidR="0087612B" w:rsidRPr="0087612B" w:rsidRDefault="009E5158" w:rsidP="0087612B">
                    <w:pPr>
                      <w:rPr>
                        <w:sz w:val="16"/>
                        <w:szCs w:val="16"/>
                      </w:rPr>
                    </w:pPr>
                    <w:r>
                      <w:t xml:space="preserve">Técnico em Eletrotécnica e Automação </w:t>
                    </w:r>
                  </w:p>
                </w:txbxContent>
              </v:textbox>
            </v:shape>
          </w:pict>
        </mc:Fallback>
      </mc:AlternateContent>
    </w:r>
    <w:r w:rsidR="0087612B">
      <w:rPr>
        <w:noProof/>
      </w:rPr>
      <w:drawing>
        <wp:anchor distT="0" distB="0" distL="114300" distR="114300" simplePos="0" relativeHeight="251664384" behindDoc="0" locked="0" layoutInCell="1" allowOverlap="1" wp14:anchorId="364208CA" wp14:editId="1E58098C">
          <wp:simplePos x="0" y="0"/>
          <wp:positionH relativeFrom="column">
            <wp:posOffset>5883275</wp:posOffset>
          </wp:positionH>
          <wp:positionV relativeFrom="paragraph">
            <wp:posOffset>63789</wp:posOffset>
          </wp:positionV>
          <wp:extent cx="733470" cy="221672"/>
          <wp:effectExtent l="0" t="0" r="0" b="6985"/>
          <wp:wrapNone/>
          <wp:docPr id="56" name="Imagem 56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39DF" w14:textId="77777777" w:rsidR="00C26B7C" w:rsidRDefault="00C26B7C" w:rsidP="00C26B7C">
    <w:pPr>
      <w:rPr>
        <w:b/>
        <w:szCs w:val="24"/>
      </w:rPr>
    </w:pPr>
  </w:p>
  <w:p w14:paraId="403809E3" w14:textId="5AE139E4" w:rsidR="00C26B7C" w:rsidRPr="00C26B7C" w:rsidRDefault="002C0F09" w:rsidP="009C6BF4"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4F37FE0" wp14:editId="14ECC8D4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030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0545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160DD49" w14:textId="77777777" w:rsidR="009E5158" w:rsidRPr="0087612B" w:rsidRDefault="009E5158" w:rsidP="009E5158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t xml:space="preserve">Técnico em Eletrotécnica e Automação </w:t>
                          </w:r>
                        </w:p>
                        <w:p w14:paraId="2B90F80B" w14:textId="4A42D7E2" w:rsidR="0087612B" w:rsidRPr="009C6BF4" w:rsidRDefault="0087612B" w:rsidP="004531A8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F37FE0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1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" fillcolor="white [3201]" stroked="f" strokeweight=".5pt">
              <v:textbox>
                <w:txbxContent>
                  <w:p w14:paraId="0160DD49" w14:textId="77777777" w:rsidR="009E5158" w:rsidRPr="0087612B" w:rsidRDefault="009E5158" w:rsidP="009E5158">
                    <w:pPr>
                      <w:rPr>
                        <w:sz w:val="16"/>
                        <w:szCs w:val="16"/>
                      </w:rPr>
                    </w:pPr>
                    <w:r>
                      <w:t xml:space="preserve">Técnico em Eletrotécnica e Automação </w:t>
                    </w:r>
                  </w:p>
                  <w:p w14:paraId="2B90F80B" w14:textId="4A42D7E2" w:rsidR="0087612B" w:rsidRPr="009C6BF4" w:rsidRDefault="0087612B" w:rsidP="004531A8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FF5B0" w14:textId="77777777" w:rsidR="000701BF" w:rsidRDefault="000701BF">
      <w:r>
        <w:separator/>
      </w:r>
    </w:p>
  </w:footnote>
  <w:footnote w:type="continuationSeparator" w:id="0">
    <w:p w14:paraId="269338BD" w14:textId="77777777" w:rsidR="000701BF" w:rsidRDefault="000701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76F2" w14:textId="77777777" w:rsidR="00D07B9B" w:rsidRDefault="00D07B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56D3E" w14:textId="77777777" w:rsidR="00D07B9B" w:rsidRDefault="00D07B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3035F" id="Rectangle 35" o:spid="_x0000_s1027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01F847F" w14:textId="7FBA9140" w:rsidR="00545619" w:rsidRPr="009E5158" w:rsidRDefault="004E02BF" w:rsidP="00545619">
                          <w:pPr>
                            <w:rPr>
                              <w:b/>
                              <w:color w:val="4F81BD" w:themeColor="accent1"/>
                              <w:sz w:val="44"/>
                              <w:szCs w:val="44"/>
                            </w:rPr>
                          </w:pPr>
                          <w:r w:rsidRPr="009E5158">
                            <w:rPr>
                              <w:b/>
                              <w:color w:val="4F81BD" w:themeColor="accent1"/>
                              <w:sz w:val="44"/>
                              <w:szCs w:val="44"/>
                            </w:rPr>
                            <w:t>Acionamento</w:t>
                          </w:r>
                          <w:r w:rsidR="009E5158">
                            <w:rPr>
                              <w:b/>
                              <w:color w:val="4F81BD" w:themeColor="accent1"/>
                              <w:sz w:val="44"/>
                              <w:szCs w:val="44"/>
                            </w:rPr>
                            <w:t>s</w:t>
                          </w:r>
                          <w:r w:rsidRPr="009E5158">
                            <w:rPr>
                              <w:b/>
                              <w:color w:val="4F81BD" w:themeColor="accent1"/>
                              <w:sz w:val="44"/>
                              <w:szCs w:val="44"/>
                            </w:rPr>
                            <w:t xml:space="preserve"> Elétricos</w:t>
                          </w:r>
                        </w:p>
                        <w:p w14:paraId="342ADB85" w14:textId="77777777" w:rsidR="00545619" w:rsidRDefault="00545619" w:rsidP="00545619">
                          <w:pPr>
                            <w:jc w:val="center"/>
                          </w:pPr>
                        </w:p>
                        <w:p w14:paraId="6B345FEB" w14:textId="77777777" w:rsidR="00545619" w:rsidRPr="001B2A5D" w:rsidRDefault="00545619" w:rsidP="00545619">
                          <w:pPr>
                            <w:jc w:val="left"/>
                            <w:rPr>
                              <w:b/>
                            </w:rPr>
                          </w:pPr>
                          <w:r w:rsidRPr="001B2A5D">
                            <w:rPr>
                              <w:b/>
                            </w:rPr>
                            <w:t>Nome:</w:t>
                          </w:r>
                        </w:p>
                        <w:p w14:paraId="5350BC12" w14:textId="77777777" w:rsidR="00545619" w:rsidRPr="001B2A5D" w:rsidRDefault="00545619" w:rsidP="00545619">
                          <w:pPr>
                            <w:jc w:val="left"/>
                            <w:rPr>
                              <w:b/>
                            </w:rPr>
                          </w:pPr>
                          <w:r w:rsidRPr="001B2A5D">
                            <w:rPr>
                              <w:b/>
                            </w:rPr>
                            <w:t xml:space="preserve">CPF: </w:t>
                          </w:r>
                        </w:p>
                        <w:p w14:paraId="5B4BE890" w14:textId="77777777" w:rsidR="00545619" w:rsidRDefault="00545619" w:rsidP="00545619">
                          <w:pPr>
                            <w:jc w:val="left"/>
                          </w:pPr>
                        </w:p>
                        <w:p w14:paraId="0A25B6FB" w14:textId="77777777" w:rsidR="00545619" w:rsidRDefault="00545619" w:rsidP="00545619">
                          <w:pPr>
                            <w:jc w:val="left"/>
                          </w:pPr>
                          <w:r>
                            <w:t>Pesquise e responda a seguir:</w:t>
                          </w:r>
                        </w:p>
                        <w:p w14:paraId="63E9666A" w14:textId="77777777" w:rsidR="00545619" w:rsidRDefault="00545619" w:rsidP="00545619">
                          <w:pPr>
                            <w:jc w:val="left"/>
                          </w:pPr>
                        </w:p>
                        <w:p w14:paraId="0C0AE94C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t>01.</w:t>
                          </w:r>
                          <w:r w:rsidRPr="0005483F">
                            <w:rPr>
                              <w:rFonts w:cs="Calibri"/>
                            </w:rPr>
                            <w:t xml:space="preserve"> </w:t>
                          </w:r>
                          <w:r>
                            <w:rPr>
                              <w:rFonts w:cs="Calibri"/>
                            </w:rPr>
                            <w:t>Defina:</w:t>
                          </w:r>
                        </w:p>
                        <w:p w14:paraId="19A4B498" w14:textId="77777777" w:rsidR="00545619" w:rsidRDefault="00545619" w:rsidP="00545619">
                          <w:pPr>
                            <w:numPr>
                              <w:ilvl w:val="1"/>
                              <w:numId w:val="35"/>
                            </w:num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t>Potência Ativa</w:t>
                          </w:r>
                        </w:p>
                        <w:p w14:paraId="5EB0F698" w14:textId="77777777" w:rsidR="00545619" w:rsidRDefault="00545619" w:rsidP="00545619">
                          <w:pPr>
                            <w:numPr>
                              <w:ilvl w:val="1"/>
                              <w:numId w:val="35"/>
                            </w:num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t>Potência Reativa</w:t>
                          </w:r>
                        </w:p>
                        <w:p w14:paraId="45F11B15" w14:textId="77777777" w:rsidR="00545619" w:rsidRDefault="00545619" w:rsidP="00545619">
                          <w:pPr>
                            <w:numPr>
                              <w:ilvl w:val="1"/>
                              <w:numId w:val="35"/>
                            </w:num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t>Potência Aparente</w:t>
                          </w:r>
                        </w:p>
                        <w:p w14:paraId="4DA8C3C1" w14:textId="77777777" w:rsidR="00545619" w:rsidRDefault="00545619" w:rsidP="00545619">
                          <w:pPr>
                            <w:numPr>
                              <w:ilvl w:val="1"/>
                              <w:numId w:val="35"/>
                            </w:num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t>Fator de Potência</w:t>
                          </w:r>
                        </w:p>
                        <w:p w14:paraId="5E6A95C2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</w:p>
                        <w:p w14:paraId="3A001ABA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t xml:space="preserve">02. Para um sistema com 800 kVA e 500 kW de potência, qual do valor aproximado da </w:t>
                          </w:r>
                          <w:r w:rsidRPr="00CE133C">
                            <w:rPr>
                              <w:rFonts w:cs="Calibri"/>
                            </w:rPr>
                            <w:t>potência reativa?</w:t>
                          </w:r>
                          <w:r>
                            <w:rPr>
                              <w:rFonts w:cs="Calibri"/>
                            </w:rPr>
                            <w:t xml:space="preserve"> Qual o fator de potência?</w:t>
                          </w:r>
                        </w:p>
                        <w:p w14:paraId="310E36F3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</w:p>
                        <w:p w14:paraId="095ED8E7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t>03. Suponha que você queira projetar o acionamento estrela/triângulo de um motor com os seguintes dados:</w:t>
                          </w:r>
                        </w:p>
                        <w:p w14:paraId="16B3DA7B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proofErr w:type="spellStart"/>
                          <w:r>
                            <w:rPr>
                              <w:rFonts w:cs="Calibri"/>
                            </w:rPr>
                            <w:t>Ip</w:t>
                          </w:r>
                          <w:proofErr w:type="spellEnd"/>
                          <w:r>
                            <w:rPr>
                              <w:rFonts w:cs="Calibri"/>
                            </w:rPr>
                            <w:t xml:space="preserve"> = 60 A</w:t>
                          </w:r>
                        </w:p>
                        <w:p w14:paraId="0CD15BE1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proofErr w:type="spellStart"/>
                          <w:r>
                            <w:rPr>
                              <w:rFonts w:cs="Calibri"/>
                            </w:rPr>
                            <w:t>Ip</w:t>
                          </w:r>
                          <w:proofErr w:type="spellEnd"/>
                          <w:r>
                            <w:rPr>
                              <w:rFonts w:cs="Calibri"/>
                            </w:rPr>
                            <w:t>/In = 6,0</w:t>
                          </w:r>
                        </w:p>
                        <w:p w14:paraId="56BE8D3F" w14:textId="77777777" w:rsidR="00545619" w:rsidRPr="00CE133C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t>FS = 1,15</w:t>
                          </w:r>
                        </w:p>
                        <w:p w14:paraId="673D80CD" w14:textId="77777777" w:rsidR="00545619" w:rsidRDefault="00545619" w:rsidP="00545619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Calibri"/>
                            </w:rPr>
                          </w:pPr>
                        </w:p>
                        <w:p w14:paraId="3D832D49" w14:textId="77777777" w:rsidR="00545619" w:rsidRDefault="00545619" w:rsidP="00545619">
                          <w:pPr>
                            <w:jc w:val="left"/>
                          </w:pPr>
                          <w:r>
                            <w:t>Calcule os contatores K1, K2 e K3.</w:t>
                          </w:r>
                        </w:p>
                        <w:p w14:paraId="6C6D2A2D" w14:textId="77777777" w:rsidR="00545619" w:rsidRDefault="00545619" w:rsidP="00545619">
                          <w:pPr>
                            <w:jc w:val="left"/>
                          </w:pPr>
                        </w:p>
                        <w:p w14:paraId="32F7E654" w14:textId="77777777" w:rsidR="00545619" w:rsidRPr="00766371" w:rsidRDefault="00545619" w:rsidP="00545619"/>
                        <w:p w14:paraId="555D74A4" w14:textId="50D3959D" w:rsidR="00C26B7C" w:rsidRPr="0027798F" w:rsidRDefault="00545619" w:rsidP="00C26B7C">
                          <w:pPr>
                            <w:jc w:val="center"/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2023</w:t>
                          </w:r>
                          <w:r w:rsidR="004531A8" w:rsidRPr="0027798F">
                            <w:rPr>
                              <w:b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437AB" id="_x0000_s1028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" filled="f" strokeweight="1.5pt">
              <v:textbox>
                <w:txbxContent>
                  <w:p w14:paraId="601F847F" w14:textId="7FBA9140" w:rsidR="00545619" w:rsidRPr="009E5158" w:rsidRDefault="004E02BF" w:rsidP="00545619">
                    <w:pPr>
                      <w:rPr>
                        <w:b/>
                        <w:color w:val="4F81BD" w:themeColor="accent1"/>
                        <w:sz w:val="44"/>
                        <w:szCs w:val="44"/>
                      </w:rPr>
                    </w:pPr>
                    <w:r w:rsidRPr="009E5158">
                      <w:rPr>
                        <w:b/>
                        <w:color w:val="4F81BD" w:themeColor="accent1"/>
                        <w:sz w:val="44"/>
                        <w:szCs w:val="44"/>
                      </w:rPr>
                      <w:t>Acionamento</w:t>
                    </w:r>
                    <w:r w:rsidR="009E5158">
                      <w:rPr>
                        <w:b/>
                        <w:color w:val="4F81BD" w:themeColor="accent1"/>
                        <w:sz w:val="44"/>
                        <w:szCs w:val="44"/>
                      </w:rPr>
                      <w:t>s</w:t>
                    </w:r>
                    <w:r w:rsidRPr="009E5158">
                      <w:rPr>
                        <w:b/>
                        <w:color w:val="4F81BD" w:themeColor="accent1"/>
                        <w:sz w:val="44"/>
                        <w:szCs w:val="44"/>
                      </w:rPr>
                      <w:t xml:space="preserve"> Elétricos</w:t>
                    </w:r>
                  </w:p>
                  <w:p w14:paraId="342ADB85" w14:textId="77777777" w:rsidR="00545619" w:rsidRDefault="00545619" w:rsidP="00545619">
                    <w:pPr>
                      <w:jc w:val="center"/>
                    </w:pPr>
                  </w:p>
                  <w:p w14:paraId="6B345FEB" w14:textId="77777777" w:rsidR="00545619" w:rsidRPr="001B2A5D" w:rsidRDefault="00545619" w:rsidP="00545619">
                    <w:pPr>
                      <w:jc w:val="left"/>
                      <w:rPr>
                        <w:b/>
                      </w:rPr>
                    </w:pPr>
                    <w:r w:rsidRPr="001B2A5D">
                      <w:rPr>
                        <w:b/>
                      </w:rPr>
                      <w:t>Nome:</w:t>
                    </w:r>
                  </w:p>
                  <w:p w14:paraId="5350BC12" w14:textId="77777777" w:rsidR="00545619" w:rsidRPr="001B2A5D" w:rsidRDefault="00545619" w:rsidP="00545619">
                    <w:pPr>
                      <w:jc w:val="left"/>
                      <w:rPr>
                        <w:b/>
                      </w:rPr>
                    </w:pPr>
                    <w:r w:rsidRPr="001B2A5D">
                      <w:rPr>
                        <w:b/>
                      </w:rPr>
                      <w:t xml:space="preserve">CPF: </w:t>
                    </w:r>
                  </w:p>
                  <w:p w14:paraId="5B4BE890" w14:textId="77777777" w:rsidR="00545619" w:rsidRDefault="00545619" w:rsidP="00545619">
                    <w:pPr>
                      <w:jc w:val="left"/>
                    </w:pPr>
                  </w:p>
                  <w:p w14:paraId="0A25B6FB" w14:textId="77777777" w:rsidR="00545619" w:rsidRDefault="00545619" w:rsidP="00545619">
                    <w:pPr>
                      <w:jc w:val="left"/>
                    </w:pPr>
                    <w:r>
                      <w:t>Pesquise e responda a seguir:</w:t>
                    </w:r>
                  </w:p>
                  <w:p w14:paraId="63E9666A" w14:textId="77777777" w:rsidR="00545619" w:rsidRDefault="00545619" w:rsidP="00545619">
                    <w:pPr>
                      <w:jc w:val="left"/>
                    </w:pPr>
                  </w:p>
                  <w:p w14:paraId="0C0AE94C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t>01.</w:t>
                    </w:r>
                    <w:r w:rsidRPr="0005483F">
                      <w:rPr>
                        <w:rFonts w:cs="Calibri"/>
                      </w:rPr>
                      <w:t xml:space="preserve"> </w:t>
                    </w:r>
                    <w:r>
                      <w:rPr>
                        <w:rFonts w:cs="Calibri"/>
                      </w:rPr>
                      <w:t>Defina:</w:t>
                    </w:r>
                  </w:p>
                  <w:p w14:paraId="19A4B498" w14:textId="77777777" w:rsidR="00545619" w:rsidRDefault="00545619" w:rsidP="00545619">
                    <w:pPr>
                      <w:numPr>
                        <w:ilvl w:val="1"/>
                        <w:numId w:val="35"/>
                      </w:num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t>Potência Ativa</w:t>
                    </w:r>
                  </w:p>
                  <w:p w14:paraId="5EB0F698" w14:textId="77777777" w:rsidR="00545619" w:rsidRDefault="00545619" w:rsidP="00545619">
                    <w:pPr>
                      <w:numPr>
                        <w:ilvl w:val="1"/>
                        <w:numId w:val="35"/>
                      </w:num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t>Potência Reativa</w:t>
                    </w:r>
                  </w:p>
                  <w:p w14:paraId="45F11B15" w14:textId="77777777" w:rsidR="00545619" w:rsidRDefault="00545619" w:rsidP="00545619">
                    <w:pPr>
                      <w:numPr>
                        <w:ilvl w:val="1"/>
                        <w:numId w:val="35"/>
                      </w:num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t>Potência Aparente</w:t>
                    </w:r>
                  </w:p>
                  <w:p w14:paraId="4DA8C3C1" w14:textId="77777777" w:rsidR="00545619" w:rsidRDefault="00545619" w:rsidP="00545619">
                    <w:pPr>
                      <w:numPr>
                        <w:ilvl w:val="1"/>
                        <w:numId w:val="35"/>
                      </w:num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t>Fator de Potência</w:t>
                    </w:r>
                  </w:p>
                  <w:p w14:paraId="5E6A95C2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</w:p>
                  <w:p w14:paraId="3A001ABA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t xml:space="preserve">02. Para um sistema com 800 kVA e 500 kW de potência, qual do valor aproximado da </w:t>
                    </w:r>
                    <w:r w:rsidRPr="00CE133C">
                      <w:rPr>
                        <w:rFonts w:cs="Calibri"/>
                      </w:rPr>
                      <w:t>potência reativa?</w:t>
                    </w:r>
                    <w:r>
                      <w:rPr>
                        <w:rFonts w:cs="Calibri"/>
                      </w:rPr>
                      <w:t xml:space="preserve"> Qual o fator de potência?</w:t>
                    </w:r>
                  </w:p>
                  <w:p w14:paraId="310E36F3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</w:p>
                  <w:p w14:paraId="095ED8E7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t>03. Suponha que você queira projetar o acionamento estrela/triângulo de um motor com os seguintes dados:</w:t>
                    </w:r>
                  </w:p>
                  <w:p w14:paraId="16B3DA7B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proofErr w:type="spellStart"/>
                    <w:r>
                      <w:rPr>
                        <w:rFonts w:cs="Calibri"/>
                      </w:rPr>
                      <w:t>Ip</w:t>
                    </w:r>
                    <w:proofErr w:type="spellEnd"/>
                    <w:r>
                      <w:rPr>
                        <w:rFonts w:cs="Calibri"/>
                      </w:rPr>
                      <w:t xml:space="preserve"> = 60 A</w:t>
                    </w:r>
                  </w:p>
                  <w:p w14:paraId="0CD15BE1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proofErr w:type="spellStart"/>
                    <w:r>
                      <w:rPr>
                        <w:rFonts w:cs="Calibri"/>
                      </w:rPr>
                      <w:t>Ip</w:t>
                    </w:r>
                    <w:proofErr w:type="spellEnd"/>
                    <w:r>
                      <w:rPr>
                        <w:rFonts w:cs="Calibri"/>
                      </w:rPr>
                      <w:t>/In = 6,0</w:t>
                    </w:r>
                  </w:p>
                  <w:p w14:paraId="56BE8D3F" w14:textId="77777777" w:rsidR="00545619" w:rsidRPr="00CE133C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t>FS = 1,15</w:t>
                    </w:r>
                  </w:p>
                  <w:p w14:paraId="673D80CD" w14:textId="77777777" w:rsidR="00545619" w:rsidRDefault="00545619" w:rsidP="00545619">
                    <w:pPr>
                      <w:autoSpaceDE w:val="0"/>
                      <w:autoSpaceDN w:val="0"/>
                      <w:adjustRightInd w:val="0"/>
                      <w:rPr>
                        <w:rFonts w:cs="Calibri"/>
                      </w:rPr>
                    </w:pPr>
                  </w:p>
                  <w:p w14:paraId="3D832D49" w14:textId="77777777" w:rsidR="00545619" w:rsidRDefault="00545619" w:rsidP="00545619">
                    <w:pPr>
                      <w:jc w:val="left"/>
                    </w:pPr>
                    <w:r>
                      <w:t>Calcule os contatores K1, K2 e K3.</w:t>
                    </w:r>
                  </w:p>
                  <w:p w14:paraId="6C6D2A2D" w14:textId="77777777" w:rsidR="00545619" w:rsidRDefault="00545619" w:rsidP="00545619">
                    <w:pPr>
                      <w:jc w:val="left"/>
                    </w:pPr>
                  </w:p>
                  <w:p w14:paraId="32F7E654" w14:textId="77777777" w:rsidR="00545619" w:rsidRPr="00766371" w:rsidRDefault="00545619" w:rsidP="00545619"/>
                  <w:p w14:paraId="555D74A4" w14:textId="50D3959D" w:rsidR="00C26B7C" w:rsidRPr="0027798F" w:rsidRDefault="00545619" w:rsidP="00C26B7C">
                    <w:pPr>
                      <w:jc w:val="center"/>
                      <w:rPr>
                        <w:b/>
                        <w:sz w:val="48"/>
                        <w:szCs w:val="48"/>
                      </w:rPr>
                    </w:pPr>
                    <w:r>
                      <w:rPr>
                        <w:b/>
                        <w:sz w:val="48"/>
                        <w:szCs w:val="48"/>
                      </w:rPr>
                      <w:t>2023</w:t>
                    </w:r>
                    <w:r w:rsidR="004531A8" w:rsidRPr="0027798F">
                      <w:rPr>
                        <w:b/>
                        <w:sz w:val="48"/>
                        <w:szCs w:val="48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4C980556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E117C8">
                            <w:rPr>
                              <w:b/>
                              <w:sz w:val="22"/>
                              <w:szCs w:val="22"/>
                            </w:rPr>
                            <w:t>29/09/2025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ho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S+1F&#10;grjTQPtMgiEcbEjfhhYD4E/OJrJgzf2PrUDFmfloSfTrYrGInk3BYnlZUoDnmeY8I6wkqJoHzg7L&#10;TTj4fOtQ9wMxFUkNC7f0UJ1OGr5WdSyfbJakPX6J6OPzOJ16/bjrXwA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NoD&#10;2Gg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9010F5D" w14:textId="4C980556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E117C8">
                      <w:rPr>
                        <w:b/>
                        <w:sz w:val="22"/>
                        <w:szCs w:val="22"/>
                      </w:rPr>
                      <w:t>29/09/2025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45227959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E117C8">
                            <w:rPr>
                              <w:b/>
                              <w:sz w:val="22"/>
                              <w:szCs w:val="22"/>
                            </w:rPr>
                            <w:t>Manoel Almeida de Morais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/6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V5j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lhtf&#10;+h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024E207B" w14:textId="45227959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E117C8">
                      <w:rPr>
                        <w:b/>
                        <w:sz w:val="22"/>
                        <w:szCs w:val="22"/>
                      </w:rPr>
                      <w:t>Manoel Almeida de Morais</w:t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32246C9E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 xml:space="preserve">Atividade Prática </w:t>
    </w:r>
    <w:r w:rsidR="004E02BF">
      <w:rPr>
        <w:b/>
        <w:sz w:val="44"/>
        <w:szCs w:val="44"/>
      </w:rPr>
      <w:t>I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3415B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51F435BD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>contém quest</w:t>
    </w:r>
    <w:r w:rsidR="00A40057">
      <w:rPr>
        <w:b/>
        <w:sz w:val="22"/>
        <w:szCs w:val="22"/>
      </w:rPr>
      <w:t>ões</w:t>
    </w:r>
    <w:r>
      <w:rPr>
        <w:b/>
        <w:sz w:val="22"/>
        <w:szCs w:val="22"/>
      </w:rPr>
      <w:t xml:space="preserve"> totalizando 10 (dez) pontos</w:t>
    </w:r>
    <w:r w:rsidR="00F0253A">
      <w:rPr>
        <w:b/>
        <w:sz w:val="22"/>
        <w:szCs w:val="22"/>
      </w:rPr>
      <w:t>;</w:t>
    </w:r>
  </w:p>
  <w:p w14:paraId="44EA839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7777777"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14:paraId="5C687C6C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F7A1779" w14:textId="43EF33F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2C0F09">
      <w:rPr>
        <w:b/>
        <w:sz w:val="22"/>
        <w:szCs w:val="22"/>
      </w:rPr>
      <w:t xml:space="preserve"> no formato PDF ou DOC</w:t>
    </w:r>
    <w:r w:rsidR="00F0253A">
      <w:rPr>
        <w:b/>
        <w:sz w:val="22"/>
        <w:szCs w:val="22"/>
      </w:rPr>
      <w:t>;</w:t>
    </w:r>
  </w:p>
  <w:p w14:paraId="1F385C4C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Envio o arquivo pelo sistema no local indicado</w:t>
    </w:r>
    <w:r w:rsidR="00F0253A">
      <w:rPr>
        <w:b/>
        <w:sz w:val="22"/>
        <w:szCs w:val="22"/>
      </w:rPr>
      <w:t>;</w:t>
    </w:r>
  </w:p>
  <w:p w14:paraId="50398389" w14:textId="77777777"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 consulte o seu Tutor</w:t>
    </w:r>
    <w:r w:rsidR="00F0253A">
      <w:rPr>
        <w:b/>
        <w:sz w:val="22"/>
        <w:szCs w:val="22"/>
      </w:rPr>
      <w:t>.</w:t>
    </w:r>
  </w:p>
  <w:p w14:paraId="4977F3E3" w14:textId="46B22AF0" w:rsidR="00C26B7C" w:rsidRDefault="002C0F09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4BEFB9A7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0" b="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84EF8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" strokeweight="1.5pt"/>
          </w:pict>
        </mc:Fallback>
      </mc:AlternateContent>
    </w:r>
  </w:p>
  <w:p w14:paraId="19D4327E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6F44"/>
    <w:multiLevelType w:val="hybridMultilevel"/>
    <w:tmpl w:val="B06A5D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50615F"/>
    <w:multiLevelType w:val="multilevel"/>
    <w:tmpl w:val="78609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216201">
    <w:abstractNumId w:val="22"/>
  </w:num>
  <w:num w:numId="2" w16cid:durableId="399717901">
    <w:abstractNumId w:val="29"/>
  </w:num>
  <w:num w:numId="3" w16cid:durableId="701319772">
    <w:abstractNumId w:val="24"/>
  </w:num>
  <w:num w:numId="4" w16cid:durableId="1614896880">
    <w:abstractNumId w:val="30"/>
  </w:num>
  <w:num w:numId="5" w16cid:durableId="265116765">
    <w:abstractNumId w:val="16"/>
  </w:num>
  <w:num w:numId="6" w16cid:durableId="1352300304">
    <w:abstractNumId w:val="31"/>
  </w:num>
  <w:num w:numId="7" w16cid:durableId="1380744434">
    <w:abstractNumId w:val="3"/>
  </w:num>
  <w:num w:numId="8" w16cid:durableId="1273168011">
    <w:abstractNumId w:val="17"/>
  </w:num>
  <w:num w:numId="9" w16cid:durableId="537855089">
    <w:abstractNumId w:val="25"/>
  </w:num>
  <w:num w:numId="10" w16cid:durableId="1882784826">
    <w:abstractNumId w:val="28"/>
  </w:num>
  <w:num w:numId="11" w16cid:durableId="852063863">
    <w:abstractNumId w:val="5"/>
  </w:num>
  <w:num w:numId="12" w16cid:durableId="1901482074">
    <w:abstractNumId w:val="4"/>
  </w:num>
  <w:num w:numId="13" w16cid:durableId="52168587">
    <w:abstractNumId w:val="33"/>
  </w:num>
  <w:num w:numId="14" w16cid:durableId="1166942541">
    <w:abstractNumId w:val="2"/>
  </w:num>
  <w:num w:numId="15" w16cid:durableId="563413721">
    <w:abstractNumId w:val="21"/>
  </w:num>
  <w:num w:numId="16" w16cid:durableId="1543903498">
    <w:abstractNumId w:val="19"/>
  </w:num>
  <w:num w:numId="17" w16cid:durableId="989594646">
    <w:abstractNumId w:val="11"/>
  </w:num>
  <w:num w:numId="18" w16cid:durableId="1726639491">
    <w:abstractNumId w:val="34"/>
  </w:num>
  <w:num w:numId="19" w16cid:durableId="351150190">
    <w:abstractNumId w:val="1"/>
  </w:num>
  <w:num w:numId="20" w16cid:durableId="1541167141">
    <w:abstractNumId w:val="6"/>
  </w:num>
  <w:num w:numId="21" w16cid:durableId="920067543">
    <w:abstractNumId w:val="9"/>
  </w:num>
  <w:num w:numId="22" w16cid:durableId="980622024">
    <w:abstractNumId w:val="32"/>
  </w:num>
  <w:num w:numId="23" w16cid:durableId="202913459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95275184">
    <w:abstractNumId w:val="8"/>
  </w:num>
  <w:num w:numId="25" w16cid:durableId="62947153">
    <w:abstractNumId w:val="18"/>
  </w:num>
  <w:num w:numId="26" w16cid:durableId="908227195">
    <w:abstractNumId w:val="14"/>
  </w:num>
  <w:num w:numId="27" w16cid:durableId="1782606386">
    <w:abstractNumId w:val="27"/>
  </w:num>
  <w:num w:numId="28" w16cid:durableId="86511386">
    <w:abstractNumId w:val="7"/>
  </w:num>
  <w:num w:numId="29" w16cid:durableId="2013141060">
    <w:abstractNumId w:val="13"/>
  </w:num>
  <w:num w:numId="30" w16cid:durableId="675881818">
    <w:abstractNumId w:val="35"/>
  </w:num>
  <w:num w:numId="31" w16cid:durableId="1951207919">
    <w:abstractNumId w:val="20"/>
  </w:num>
  <w:num w:numId="32" w16cid:durableId="1246957107">
    <w:abstractNumId w:val="23"/>
  </w:num>
  <w:num w:numId="33" w16cid:durableId="1689990644">
    <w:abstractNumId w:val="12"/>
  </w:num>
  <w:num w:numId="34" w16cid:durableId="1570769616">
    <w:abstractNumId w:val="10"/>
  </w:num>
  <w:num w:numId="35" w16cid:durableId="688607914">
    <w:abstractNumId w:val="0"/>
  </w:num>
  <w:num w:numId="36" w16cid:durableId="2028672512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82D"/>
    <w:rsid w:val="00001A54"/>
    <w:rsid w:val="0001103F"/>
    <w:rsid w:val="00015557"/>
    <w:rsid w:val="00020277"/>
    <w:rsid w:val="0002455B"/>
    <w:rsid w:val="00027208"/>
    <w:rsid w:val="00033219"/>
    <w:rsid w:val="00034591"/>
    <w:rsid w:val="000351B1"/>
    <w:rsid w:val="00035F88"/>
    <w:rsid w:val="000419FB"/>
    <w:rsid w:val="0005483F"/>
    <w:rsid w:val="000606D2"/>
    <w:rsid w:val="00065AB6"/>
    <w:rsid w:val="00067DEB"/>
    <w:rsid w:val="000701BF"/>
    <w:rsid w:val="00070928"/>
    <w:rsid w:val="00077EEF"/>
    <w:rsid w:val="0008382E"/>
    <w:rsid w:val="00097201"/>
    <w:rsid w:val="000B1C2A"/>
    <w:rsid w:val="000C21DA"/>
    <w:rsid w:val="000D0284"/>
    <w:rsid w:val="000E107A"/>
    <w:rsid w:val="000E37A3"/>
    <w:rsid w:val="000E7897"/>
    <w:rsid w:val="00112539"/>
    <w:rsid w:val="001140D9"/>
    <w:rsid w:val="0014798B"/>
    <w:rsid w:val="00150EBF"/>
    <w:rsid w:val="00151558"/>
    <w:rsid w:val="00153770"/>
    <w:rsid w:val="00161B6F"/>
    <w:rsid w:val="0016378A"/>
    <w:rsid w:val="00173436"/>
    <w:rsid w:val="0019563B"/>
    <w:rsid w:val="001B0477"/>
    <w:rsid w:val="001C1730"/>
    <w:rsid w:val="001C6852"/>
    <w:rsid w:val="001D7EE0"/>
    <w:rsid w:val="001E4359"/>
    <w:rsid w:val="001E4D4B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A4E0C"/>
    <w:rsid w:val="002A502F"/>
    <w:rsid w:val="002A7536"/>
    <w:rsid w:val="002B3CA8"/>
    <w:rsid w:val="002C0F09"/>
    <w:rsid w:val="002C2473"/>
    <w:rsid w:val="002C3E78"/>
    <w:rsid w:val="002C79BA"/>
    <w:rsid w:val="002D515F"/>
    <w:rsid w:val="002D53A9"/>
    <w:rsid w:val="002D5FD1"/>
    <w:rsid w:val="002E7C55"/>
    <w:rsid w:val="0030369F"/>
    <w:rsid w:val="00306B02"/>
    <w:rsid w:val="003339CB"/>
    <w:rsid w:val="003548A9"/>
    <w:rsid w:val="00365887"/>
    <w:rsid w:val="003844F5"/>
    <w:rsid w:val="0039777B"/>
    <w:rsid w:val="003B3AC4"/>
    <w:rsid w:val="003B6D67"/>
    <w:rsid w:val="003C5E80"/>
    <w:rsid w:val="003C6288"/>
    <w:rsid w:val="003C62A0"/>
    <w:rsid w:val="003E2B5B"/>
    <w:rsid w:val="003F0B18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4CE"/>
    <w:rsid w:val="004955BB"/>
    <w:rsid w:val="004A2640"/>
    <w:rsid w:val="004A7504"/>
    <w:rsid w:val="004B0E05"/>
    <w:rsid w:val="004C6E9C"/>
    <w:rsid w:val="004D0589"/>
    <w:rsid w:val="004D22B1"/>
    <w:rsid w:val="004D4745"/>
    <w:rsid w:val="004D5EA4"/>
    <w:rsid w:val="004D7BE6"/>
    <w:rsid w:val="004E02BF"/>
    <w:rsid w:val="004E2649"/>
    <w:rsid w:val="005068C4"/>
    <w:rsid w:val="00525C32"/>
    <w:rsid w:val="005353DE"/>
    <w:rsid w:val="00545619"/>
    <w:rsid w:val="00554227"/>
    <w:rsid w:val="00554B34"/>
    <w:rsid w:val="00556CCD"/>
    <w:rsid w:val="005646C1"/>
    <w:rsid w:val="00564DFD"/>
    <w:rsid w:val="00574393"/>
    <w:rsid w:val="005811F3"/>
    <w:rsid w:val="0058427D"/>
    <w:rsid w:val="005871E2"/>
    <w:rsid w:val="00590CBB"/>
    <w:rsid w:val="00591288"/>
    <w:rsid w:val="00591A52"/>
    <w:rsid w:val="00597C42"/>
    <w:rsid w:val="005A0E5B"/>
    <w:rsid w:val="005A7D06"/>
    <w:rsid w:val="005B32B1"/>
    <w:rsid w:val="005B6B74"/>
    <w:rsid w:val="005D705B"/>
    <w:rsid w:val="005E35E6"/>
    <w:rsid w:val="005E4997"/>
    <w:rsid w:val="00620197"/>
    <w:rsid w:val="006214EA"/>
    <w:rsid w:val="006309A6"/>
    <w:rsid w:val="00640A79"/>
    <w:rsid w:val="006411AA"/>
    <w:rsid w:val="00641357"/>
    <w:rsid w:val="00645FB7"/>
    <w:rsid w:val="006563BD"/>
    <w:rsid w:val="00661D76"/>
    <w:rsid w:val="006805AA"/>
    <w:rsid w:val="0068063B"/>
    <w:rsid w:val="006818D8"/>
    <w:rsid w:val="00682979"/>
    <w:rsid w:val="006921F9"/>
    <w:rsid w:val="006A41DB"/>
    <w:rsid w:val="006B7642"/>
    <w:rsid w:val="006B764F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66371"/>
    <w:rsid w:val="00767B4D"/>
    <w:rsid w:val="00783C78"/>
    <w:rsid w:val="00785125"/>
    <w:rsid w:val="00787BE1"/>
    <w:rsid w:val="007A7A94"/>
    <w:rsid w:val="007C2FE9"/>
    <w:rsid w:val="007C321A"/>
    <w:rsid w:val="007C67CB"/>
    <w:rsid w:val="007D6D8D"/>
    <w:rsid w:val="007E46B6"/>
    <w:rsid w:val="00800575"/>
    <w:rsid w:val="008039A3"/>
    <w:rsid w:val="00813435"/>
    <w:rsid w:val="00820C5B"/>
    <w:rsid w:val="00823E4C"/>
    <w:rsid w:val="008319AD"/>
    <w:rsid w:val="008403D8"/>
    <w:rsid w:val="00853936"/>
    <w:rsid w:val="0087389B"/>
    <w:rsid w:val="0087612B"/>
    <w:rsid w:val="008816F6"/>
    <w:rsid w:val="00894BB7"/>
    <w:rsid w:val="008B08D3"/>
    <w:rsid w:val="008C4FB9"/>
    <w:rsid w:val="008D4F32"/>
    <w:rsid w:val="008D7F5D"/>
    <w:rsid w:val="00902103"/>
    <w:rsid w:val="009037CD"/>
    <w:rsid w:val="00913A41"/>
    <w:rsid w:val="009148CC"/>
    <w:rsid w:val="009176B2"/>
    <w:rsid w:val="00920FAC"/>
    <w:rsid w:val="00937777"/>
    <w:rsid w:val="00944620"/>
    <w:rsid w:val="0094519A"/>
    <w:rsid w:val="0095235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39B2"/>
    <w:rsid w:val="009D6B82"/>
    <w:rsid w:val="009E079E"/>
    <w:rsid w:val="009E25B0"/>
    <w:rsid w:val="009E5158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1DF3"/>
    <w:rsid w:val="00A82C59"/>
    <w:rsid w:val="00A91EEC"/>
    <w:rsid w:val="00AA5126"/>
    <w:rsid w:val="00AB224F"/>
    <w:rsid w:val="00AE2AEC"/>
    <w:rsid w:val="00B13780"/>
    <w:rsid w:val="00B37E8D"/>
    <w:rsid w:val="00B44CF5"/>
    <w:rsid w:val="00B476A9"/>
    <w:rsid w:val="00B56B93"/>
    <w:rsid w:val="00B729C8"/>
    <w:rsid w:val="00B76588"/>
    <w:rsid w:val="00B803C0"/>
    <w:rsid w:val="00B84EC9"/>
    <w:rsid w:val="00B95358"/>
    <w:rsid w:val="00BA3B50"/>
    <w:rsid w:val="00BA632E"/>
    <w:rsid w:val="00BB1317"/>
    <w:rsid w:val="00BB279F"/>
    <w:rsid w:val="00BC24C9"/>
    <w:rsid w:val="00BC5D82"/>
    <w:rsid w:val="00BD79F9"/>
    <w:rsid w:val="00BF562A"/>
    <w:rsid w:val="00BF7D66"/>
    <w:rsid w:val="00C073FC"/>
    <w:rsid w:val="00C10615"/>
    <w:rsid w:val="00C21A19"/>
    <w:rsid w:val="00C26B7C"/>
    <w:rsid w:val="00C32DDA"/>
    <w:rsid w:val="00C34689"/>
    <w:rsid w:val="00C37562"/>
    <w:rsid w:val="00C453F4"/>
    <w:rsid w:val="00C47C17"/>
    <w:rsid w:val="00CA47EB"/>
    <w:rsid w:val="00CB1C1E"/>
    <w:rsid w:val="00CB4162"/>
    <w:rsid w:val="00CB7086"/>
    <w:rsid w:val="00CC7511"/>
    <w:rsid w:val="00CD024C"/>
    <w:rsid w:val="00CE7D05"/>
    <w:rsid w:val="00CF7EB0"/>
    <w:rsid w:val="00D04C10"/>
    <w:rsid w:val="00D06633"/>
    <w:rsid w:val="00D07B9B"/>
    <w:rsid w:val="00D1206C"/>
    <w:rsid w:val="00D33D45"/>
    <w:rsid w:val="00D47489"/>
    <w:rsid w:val="00D547B5"/>
    <w:rsid w:val="00D657B4"/>
    <w:rsid w:val="00D71646"/>
    <w:rsid w:val="00D75B40"/>
    <w:rsid w:val="00D90F51"/>
    <w:rsid w:val="00D96516"/>
    <w:rsid w:val="00DB1F89"/>
    <w:rsid w:val="00DB54A2"/>
    <w:rsid w:val="00DB6454"/>
    <w:rsid w:val="00DB7AAA"/>
    <w:rsid w:val="00DD2B66"/>
    <w:rsid w:val="00DD7A71"/>
    <w:rsid w:val="00DE1CE8"/>
    <w:rsid w:val="00DF1705"/>
    <w:rsid w:val="00E117C8"/>
    <w:rsid w:val="00E24BB4"/>
    <w:rsid w:val="00E3285B"/>
    <w:rsid w:val="00E36535"/>
    <w:rsid w:val="00E40E21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B263A"/>
    <w:rsid w:val="00EB47B7"/>
    <w:rsid w:val="00EC7EA3"/>
    <w:rsid w:val="00ED48D1"/>
    <w:rsid w:val="00ED74F9"/>
    <w:rsid w:val="00EF2D8E"/>
    <w:rsid w:val="00EF71A9"/>
    <w:rsid w:val="00F0253A"/>
    <w:rsid w:val="00F07AE7"/>
    <w:rsid w:val="00F10D18"/>
    <w:rsid w:val="00F13620"/>
    <w:rsid w:val="00F26AF0"/>
    <w:rsid w:val="00F40D4E"/>
    <w:rsid w:val="00F42B91"/>
    <w:rsid w:val="00F458DC"/>
    <w:rsid w:val="00F71FF1"/>
    <w:rsid w:val="00F72155"/>
    <w:rsid w:val="00F82E4A"/>
    <w:rsid w:val="00F8382D"/>
    <w:rsid w:val="00FA465F"/>
    <w:rsid w:val="00FA4BBF"/>
    <w:rsid w:val="00FB6C7C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."/>
  <w:listSeparator w:val=","/>
  <w14:docId w14:val="12F27413"/>
  <w15:docId w15:val="{6494642F-BC72-4C0C-9E81-0ECF1AE28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  <w:style w:type="character" w:customStyle="1" w:styleId="fontstyle01">
    <w:name w:val="fontstyle01"/>
    <w:basedOn w:val="DefaultParagraphFont"/>
    <w:rsid w:val="00661D76"/>
    <w:rPr>
      <w:rFonts w:ascii="TimesNewRomanPSMT" w:hAnsi="TimesNewRomanPSMT" w:hint="default"/>
      <w:b w:val="0"/>
      <w:bCs w:val="0"/>
      <w:i w:val="0"/>
      <w:iCs w:val="0"/>
      <w:color w:val="2F2116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0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4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5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www.youtube.com/watch?v=FQb_sLRkxQA&amp;t=39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F19E4-B970-4FAC-B491-5DD72922D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10</TotalTime>
  <Pages>3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morais</cp:lastModifiedBy>
  <cp:revision>5</cp:revision>
  <cp:lastPrinted>2016-07-02T13:04:00Z</cp:lastPrinted>
  <dcterms:created xsi:type="dcterms:W3CDTF">2023-09-08T13:24:00Z</dcterms:created>
  <dcterms:modified xsi:type="dcterms:W3CDTF">2025-09-20T15:36:00Z</dcterms:modified>
</cp:coreProperties>
</file>