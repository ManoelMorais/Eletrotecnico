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50182" w14:textId="1EEAFA80" w:rsidR="00943D21" w:rsidRPr="00943D21" w:rsidRDefault="003F4D40" w:rsidP="00943D21">
      <w:pPr>
        <w:rPr>
          <w:szCs w:val="24"/>
        </w:rPr>
      </w:pPr>
      <w:r>
        <w:rPr>
          <w:b/>
        </w:rPr>
        <w:t>Questão 1:</w:t>
      </w:r>
      <w:r w:rsidR="00943D21" w:rsidRPr="00943D21">
        <w:rPr>
          <w:szCs w:val="24"/>
        </w:rPr>
        <w:t xml:space="preserve"> Relacione a segunda coluna com a primeira: </w:t>
      </w:r>
    </w:p>
    <w:p w14:paraId="0B49403D" w14:textId="77777777" w:rsidR="00943D21" w:rsidRDefault="00943D21" w:rsidP="00943D21">
      <w:pPr>
        <w:jc w:val="left"/>
        <w:rPr>
          <w:szCs w:val="24"/>
        </w:rPr>
      </w:pPr>
    </w:p>
    <w:p w14:paraId="6857C46C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Chave seletora de ganho vertical (a) </w:t>
      </w:r>
    </w:p>
    <w:p w14:paraId="0A17482B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Chave de seleção CA/CC (b) </w:t>
      </w:r>
    </w:p>
    <w:p w14:paraId="3A38406F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Entrada de sinal vertical (c) </w:t>
      </w:r>
    </w:p>
    <w:p w14:paraId="1B0CBF9D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Posição vertical (d) </w:t>
      </w:r>
    </w:p>
    <w:p w14:paraId="531FA2FB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Chave seletora de ganho horizontal (e) </w:t>
      </w:r>
    </w:p>
    <w:p w14:paraId="21A9D47B" w14:textId="77777777" w:rsidR="00943D21" w:rsidRDefault="00943D21" w:rsidP="00943D21">
      <w:pPr>
        <w:jc w:val="left"/>
        <w:rPr>
          <w:szCs w:val="24"/>
        </w:rPr>
      </w:pPr>
    </w:p>
    <w:p w14:paraId="7FBC52D1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1- Seleciona o tipo da forma de onda </w:t>
      </w:r>
    </w:p>
    <w:p w14:paraId="76C221BF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2 - Conecta a ponta de prova </w:t>
      </w:r>
    </w:p>
    <w:p w14:paraId="1095861D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3- Varia o tempo de deslocamento </w:t>
      </w:r>
    </w:p>
    <w:p w14:paraId="5346C566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4 - Movimenta a projeção </w:t>
      </w:r>
    </w:p>
    <w:p w14:paraId="5D0FC31A" w14:textId="77777777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 xml:space="preserve">5- Aumenta ou diminui a amplitude do </w:t>
      </w:r>
    </w:p>
    <w:p w14:paraId="40BCAF9C" w14:textId="0FF308F8" w:rsidR="00943D21" w:rsidRPr="00943D21" w:rsidRDefault="00943D21" w:rsidP="00943D21">
      <w:pPr>
        <w:jc w:val="left"/>
        <w:rPr>
          <w:szCs w:val="24"/>
        </w:rPr>
      </w:pPr>
      <w:r w:rsidRPr="00943D21">
        <w:rPr>
          <w:szCs w:val="24"/>
        </w:rPr>
        <w:t>Sina</w:t>
      </w:r>
      <w:r>
        <w:rPr>
          <w:szCs w:val="24"/>
        </w:rPr>
        <w:t>l.</w:t>
      </w:r>
    </w:p>
    <w:p w14:paraId="763922F2" w14:textId="61F40296" w:rsidR="00CE4A23" w:rsidRPr="00CE4A23" w:rsidRDefault="00CE4A23" w:rsidP="00CE4A23">
      <w:pPr>
        <w:rPr>
          <w:b/>
        </w:rPr>
      </w:pPr>
      <w:r>
        <w:rPr>
          <w:b/>
        </w:rPr>
        <w:br/>
      </w:r>
      <w:r w:rsidRPr="00CE4A23">
        <w:rPr>
          <w:b/>
        </w:rPr>
        <w:t xml:space="preserve">(a) Chave seletora de ganho vertical </w:t>
      </w:r>
      <w:r>
        <w:rPr>
          <w:b/>
        </w:rPr>
        <w:t>-&gt;</w:t>
      </w:r>
      <w:r w:rsidRPr="00CE4A23">
        <w:rPr>
          <w:b/>
        </w:rPr>
        <w:t xml:space="preserve"> </w:t>
      </w:r>
      <w:r w:rsidRPr="00CE4A23">
        <w:rPr>
          <w:b/>
          <w:bCs/>
        </w:rPr>
        <w:t>5 - Aumenta ou diminui a amplitude do sinal.</w:t>
      </w:r>
    </w:p>
    <w:p w14:paraId="08FE919B" w14:textId="56081131" w:rsidR="00CE4A23" w:rsidRPr="00CE4A23" w:rsidRDefault="00CE4A23" w:rsidP="00CE4A23">
      <w:pPr>
        <w:rPr>
          <w:b/>
        </w:rPr>
      </w:pPr>
      <w:r>
        <w:rPr>
          <w:b/>
        </w:rPr>
        <w:t>(</w:t>
      </w:r>
      <w:r w:rsidRPr="00CE4A23">
        <w:rPr>
          <w:b/>
        </w:rPr>
        <w:t>b) Chave de seleção CA/CC</w:t>
      </w:r>
      <w:r>
        <w:rPr>
          <w:b/>
        </w:rPr>
        <w:t xml:space="preserve"> -&gt;</w:t>
      </w:r>
      <w:r w:rsidRPr="00CE4A23">
        <w:rPr>
          <w:b/>
        </w:rPr>
        <w:t xml:space="preserve"> </w:t>
      </w:r>
      <w:r w:rsidRPr="00CE4A23">
        <w:rPr>
          <w:b/>
          <w:bCs/>
        </w:rPr>
        <w:t>1 - Seleciona o tipo da forma de onda.</w:t>
      </w:r>
    </w:p>
    <w:p w14:paraId="2924AC2B" w14:textId="13FA173B" w:rsidR="00CE4A23" w:rsidRPr="00CE4A23" w:rsidRDefault="00CE4A23" w:rsidP="00CE4A23">
      <w:pPr>
        <w:rPr>
          <w:b/>
        </w:rPr>
      </w:pPr>
      <w:r w:rsidRPr="00CE4A23">
        <w:rPr>
          <w:b/>
        </w:rPr>
        <w:t xml:space="preserve">(c) Entrada de sinal vertical </w:t>
      </w:r>
      <w:r>
        <w:rPr>
          <w:b/>
        </w:rPr>
        <w:t>-&gt;</w:t>
      </w:r>
      <w:r w:rsidRPr="00CE4A23">
        <w:rPr>
          <w:b/>
        </w:rPr>
        <w:t xml:space="preserve"> </w:t>
      </w:r>
      <w:r w:rsidRPr="00CE4A23">
        <w:rPr>
          <w:b/>
          <w:bCs/>
        </w:rPr>
        <w:t>2 - Conecta a ponta de prova.</w:t>
      </w:r>
    </w:p>
    <w:p w14:paraId="7EEDC4AF" w14:textId="743C4ED2" w:rsidR="00CE4A23" w:rsidRPr="00CE4A23" w:rsidRDefault="00CE4A23" w:rsidP="00CE4A23">
      <w:pPr>
        <w:rPr>
          <w:b/>
        </w:rPr>
      </w:pPr>
      <w:r w:rsidRPr="00CE4A23">
        <w:rPr>
          <w:b/>
        </w:rPr>
        <w:t xml:space="preserve">(d) Posição vertical </w:t>
      </w:r>
      <w:r>
        <w:rPr>
          <w:b/>
        </w:rPr>
        <w:t>-&gt;</w:t>
      </w:r>
      <w:r w:rsidRPr="00CE4A23">
        <w:rPr>
          <w:b/>
        </w:rPr>
        <w:t xml:space="preserve"> </w:t>
      </w:r>
      <w:r w:rsidRPr="00CE4A23">
        <w:rPr>
          <w:b/>
          <w:bCs/>
        </w:rPr>
        <w:t>4 - Movimenta a projeção.</w:t>
      </w:r>
    </w:p>
    <w:p w14:paraId="029F7054" w14:textId="5181D332" w:rsidR="00CE4A23" w:rsidRPr="00CE4A23" w:rsidRDefault="00CE4A23" w:rsidP="00CE4A23">
      <w:pPr>
        <w:rPr>
          <w:b/>
        </w:rPr>
      </w:pPr>
      <w:r w:rsidRPr="00CE4A23">
        <w:rPr>
          <w:b/>
        </w:rPr>
        <w:t xml:space="preserve">(e) Chave seletora de ganho horizontal </w:t>
      </w:r>
      <w:r>
        <w:rPr>
          <w:b/>
        </w:rPr>
        <w:t>-&gt;</w:t>
      </w:r>
      <w:r w:rsidRPr="00CE4A23">
        <w:rPr>
          <w:b/>
        </w:rPr>
        <w:t xml:space="preserve"> </w:t>
      </w:r>
      <w:r w:rsidRPr="00CE4A23">
        <w:rPr>
          <w:b/>
          <w:bCs/>
        </w:rPr>
        <w:t>3 - Varia o tempo de deslocamento.</w:t>
      </w:r>
    </w:p>
    <w:p w14:paraId="1E6490B9" w14:textId="39A4F8A5" w:rsidR="003F4D40" w:rsidRDefault="003F4D40" w:rsidP="003F4D40">
      <w:pPr>
        <w:rPr>
          <w:b/>
        </w:rPr>
      </w:pPr>
    </w:p>
    <w:p w14:paraId="1310B98A" w14:textId="77777777" w:rsidR="003F4D40" w:rsidRDefault="003F4D40" w:rsidP="003F4D40">
      <w:pPr>
        <w:rPr>
          <w:b/>
        </w:rPr>
      </w:pPr>
    </w:p>
    <w:p w14:paraId="43F923F9" w14:textId="77777777" w:rsidR="00943D21" w:rsidRDefault="00943D21" w:rsidP="003F4D40">
      <w:pPr>
        <w:jc w:val="left"/>
        <w:rPr>
          <w:b/>
        </w:rPr>
      </w:pPr>
    </w:p>
    <w:p w14:paraId="47E5D382" w14:textId="77777777" w:rsidR="00943D21" w:rsidRDefault="00943D21" w:rsidP="003F4D40">
      <w:pPr>
        <w:jc w:val="left"/>
        <w:rPr>
          <w:b/>
        </w:rPr>
      </w:pPr>
    </w:p>
    <w:p w14:paraId="56F00A13" w14:textId="77777777" w:rsidR="00943D21" w:rsidRDefault="00943D21" w:rsidP="003F4D40">
      <w:pPr>
        <w:jc w:val="left"/>
        <w:rPr>
          <w:b/>
        </w:rPr>
      </w:pPr>
    </w:p>
    <w:p w14:paraId="51BF71AA" w14:textId="77777777" w:rsidR="00943D21" w:rsidRDefault="00943D21" w:rsidP="003F4D40">
      <w:pPr>
        <w:jc w:val="left"/>
        <w:rPr>
          <w:b/>
        </w:rPr>
      </w:pPr>
    </w:p>
    <w:p w14:paraId="38785CC7" w14:textId="77777777" w:rsidR="00943D21" w:rsidRDefault="00943D21" w:rsidP="003F4D40">
      <w:pPr>
        <w:jc w:val="left"/>
        <w:rPr>
          <w:b/>
        </w:rPr>
      </w:pPr>
    </w:p>
    <w:p w14:paraId="7C8C05D9" w14:textId="77777777" w:rsidR="00943D21" w:rsidRDefault="00943D21" w:rsidP="003F4D40">
      <w:pPr>
        <w:jc w:val="left"/>
        <w:rPr>
          <w:b/>
        </w:rPr>
      </w:pPr>
    </w:p>
    <w:p w14:paraId="22C94195" w14:textId="77777777" w:rsidR="00943D21" w:rsidRDefault="00943D21" w:rsidP="003F4D40">
      <w:pPr>
        <w:jc w:val="left"/>
        <w:rPr>
          <w:b/>
        </w:rPr>
      </w:pPr>
    </w:p>
    <w:p w14:paraId="1DE5AC66" w14:textId="77777777" w:rsidR="00943D21" w:rsidRDefault="00943D21" w:rsidP="003F4D40">
      <w:pPr>
        <w:jc w:val="left"/>
        <w:rPr>
          <w:b/>
        </w:rPr>
      </w:pPr>
    </w:p>
    <w:p w14:paraId="0F139289" w14:textId="77777777" w:rsidR="00943D21" w:rsidRDefault="00943D21" w:rsidP="003F4D40">
      <w:pPr>
        <w:jc w:val="left"/>
        <w:rPr>
          <w:b/>
        </w:rPr>
      </w:pPr>
    </w:p>
    <w:p w14:paraId="7CE93E33" w14:textId="77777777" w:rsidR="00943D21" w:rsidRDefault="00943D21" w:rsidP="003F4D40">
      <w:pPr>
        <w:jc w:val="left"/>
        <w:rPr>
          <w:b/>
        </w:rPr>
      </w:pPr>
    </w:p>
    <w:p w14:paraId="1B041FB8" w14:textId="77777777" w:rsidR="00943D21" w:rsidRDefault="00943D21" w:rsidP="003F4D40">
      <w:pPr>
        <w:jc w:val="left"/>
        <w:rPr>
          <w:b/>
        </w:rPr>
      </w:pPr>
    </w:p>
    <w:p w14:paraId="08418C9F" w14:textId="77777777" w:rsidR="00943D21" w:rsidRDefault="00943D21" w:rsidP="003F4D40">
      <w:pPr>
        <w:jc w:val="left"/>
        <w:rPr>
          <w:b/>
        </w:rPr>
      </w:pPr>
    </w:p>
    <w:p w14:paraId="55BC5AC5" w14:textId="77777777" w:rsidR="00943D21" w:rsidRDefault="00943D21" w:rsidP="003F4D40">
      <w:pPr>
        <w:jc w:val="left"/>
        <w:rPr>
          <w:b/>
        </w:rPr>
      </w:pPr>
    </w:p>
    <w:p w14:paraId="35F31B72" w14:textId="77777777" w:rsidR="00943D21" w:rsidRDefault="00943D21" w:rsidP="003F4D40">
      <w:pPr>
        <w:jc w:val="left"/>
        <w:rPr>
          <w:b/>
        </w:rPr>
      </w:pPr>
    </w:p>
    <w:p w14:paraId="4A70C320" w14:textId="77777777" w:rsidR="00943D21" w:rsidRDefault="00943D21" w:rsidP="003F4D40">
      <w:pPr>
        <w:jc w:val="left"/>
        <w:rPr>
          <w:b/>
        </w:rPr>
      </w:pPr>
    </w:p>
    <w:p w14:paraId="76A17A80" w14:textId="47F01E68" w:rsidR="003F4D40" w:rsidRDefault="003F4D40" w:rsidP="003F4D40">
      <w:pPr>
        <w:jc w:val="left"/>
        <w:rPr>
          <w:szCs w:val="24"/>
        </w:rPr>
      </w:pPr>
      <w:r>
        <w:rPr>
          <w:b/>
        </w:rPr>
        <w:t>Questão 2: informe o tempo</w:t>
      </w:r>
      <w:r w:rsidR="00943D21">
        <w:rPr>
          <w:b/>
        </w:rPr>
        <w:t xml:space="preserve"> total</w:t>
      </w:r>
      <w:r>
        <w:rPr>
          <w:b/>
        </w:rPr>
        <w:t xml:space="preserve"> decorrido e amplitude</w:t>
      </w:r>
      <w:r w:rsidR="00943D21">
        <w:rPr>
          <w:b/>
        </w:rPr>
        <w:t xml:space="preserve"> da onda no primeiro </w:t>
      </w:r>
      <w:proofErr w:type="spellStart"/>
      <w:proofErr w:type="gramStart"/>
      <w:r w:rsidR="00943D21">
        <w:rPr>
          <w:b/>
        </w:rPr>
        <w:t>ms</w:t>
      </w:r>
      <w:proofErr w:type="spellEnd"/>
      <w:r w:rsidR="00943D21">
        <w:rPr>
          <w:b/>
        </w:rPr>
        <w:t xml:space="preserve"> ?</w:t>
      </w:r>
      <w:proofErr w:type="gramEnd"/>
      <w:r>
        <w:rPr>
          <w:b/>
        </w:rPr>
        <w:t xml:space="preserve"> </w:t>
      </w:r>
    </w:p>
    <w:p w14:paraId="35102A51" w14:textId="0CBAEA65" w:rsidR="009A675B" w:rsidRPr="0057478A" w:rsidRDefault="009A675B" w:rsidP="0057478A">
      <w:pPr>
        <w:jc w:val="left"/>
      </w:pPr>
    </w:p>
    <w:p w14:paraId="63100305" w14:textId="77777777" w:rsidR="00CE4A23" w:rsidRDefault="00943D21" w:rsidP="009A675B">
      <w:pPr>
        <w:rPr>
          <w:color w:val="FF0000"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C5A7A0F" wp14:editId="08E04DF5">
            <wp:simplePos x="628650" y="2085975"/>
            <wp:positionH relativeFrom="column">
              <wp:align>left</wp:align>
            </wp:positionH>
            <wp:positionV relativeFrom="paragraph">
              <wp:align>top</wp:align>
            </wp:positionV>
            <wp:extent cx="5753100" cy="3568491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F1BF0E" w14:textId="77777777" w:rsidR="00CE4A23" w:rsidRPr="00CE4A23" w:rsidRDefault="00CE4A23" w:rsidP="00CE4A23"/>
    <w:p w14:paraId="4350B749" w14:textId="77777777" w:rsidR="00CE4A23" w:rsidRPr="00CE4A23" w:rsidRDefault="00CE4A23" w:rsidP="00CE4A23"/>
    <w:p w14:paraId="779CD06A" w14:textId="77777777" w:rsidR="00CE4A23" w:rsidRPr="00CE4A23" w:rsidRDefault="00CE4A23" w:rsidP="00CE4A23"/>
    <w:p w14:paraId="1DE181DE" w14:textId="77777777" w:rsidR="00CE4A23" w:rsidRPr="00CE4A23" w:rsidRDefault="00CE4A23" w:rsidP="00CE4A23"/>
    <w:p w14:paraId="7FDA130B" w14:textId="77777777" w:rsidR="00CE4A23" w:rsidRPr="00CE4A23" w:rsidRDefault="00CE4A23" w:rsidP="00CE4A23"/>
    <w:p w14:paraId="293F86D0" w14:textId="77777777" w:rsidR="00CE4A23" w:rsidRPr="00CE4A23" w:rsidRDefault="00CE4A23" w:rsidP="00CE4A23"/>
    <w:p w14:paraId="440E1A74" w14:textId="77777777" w:rsidR="00CE4A23" w:rsidRPr="00CE4A23" w:rsidRDefault="00CE4A23" w:rsidP="00CE4A23"/>
    <w:p w14:paraId="3198B7D2" w14:textId="77777777" w:rsidR="00CE4A23" w:rsidRPr="00CE4A23" w:rsidRDefault="00CE4A23" w:rsidP="00CE4A23"/>
    <w:p w14:paraId="45775263" w14:textId="77777777" w:rsidR="00CE4A23" w:rsidRPr="00CE4A23" w:rsidRDefault="00CE4A23" w:rsidP="00CE4A23"/>
    <w:p w14:paraId="60A1632E" w14:textId="77777777" w:rsidR="00CE4A23" w:rsidRPr="00CE4A23" w:rsidRDefault="00CE4A23" w:rsidP="00CE4A23"/>
    <w:p w14:paraId="41A03046" w14:textId="77777777" w:rsidR="00CE4A23" w:rsidRPr="00CE4A23" w:rsidRDefault="00CE4A23" w:rsidP="00CE4A23"/>
    <w:p w14:paraId="0394B509" w14:textId="77777777" w:rsidR="00CE4A23" w:rsidRPr="00CE4A23" w:rsidRDefault="00CE4A23" w:rsidP="00CE4A23"/>
    <w:p w14:paraId="29CAE5EC" w14:textId="77777777" w:rsidR="00CE4A23" w:rsidRPr="00CE4A23" w:rsidRDefault="00CE4A23" w:rsidP="00CE4A23"/>
    <w:p w14:paraId="17A03E90" w14:textId="77777777" w:rsidR="00CE4A23" w:rsidRPr="00CE4A23" w:rsidRDefault="00CE4A23" w:rsidP="00CE4A23"/>
    <w:p w14:paraId="2C82B03E" w14:textId="77777777" w:rsidR="00CE4A23" w:rsidRPr="00CE4A23" w:rsidRDefault="00CE4A23" w:rsidP="00CE4A23"/>
    <w:p w14:paraId="7786226C" w14:textId="77777777" w:rsidR="00CE4A23" w:rsidRPr="00CE4A23" w:rsidRDefault="00CE4A23" w:rsidP="00CE4A23"/>
    <w:p w14:paraId="07671C13" w14:textId="77777777" w:rsidR="00CE4A23" w:rsidRDefault="00CE4A23" w:rsidP="009A675B">
      <w:pPr>
        <w:rPr>
          <w:color w:val="FF0000"/>
        </w:rPr>
      </w:pPr>
    </w:p>
    <w:p w14:paraId="1457D9D3" w14:textId="77777777" w:rsidR="00CE4A23" w:rsidRPr="00CE4A23" w:rsidRDefault="00CE4A23" w:rsidP="00CE4A23"/>
    <w:p w14:paraId="4A6064D5" w14:textId="77777777" w:rsidR="00CE4A23" w:rsidRDefault="00CE4A23" w:rsidP="009A675B">
      <w:pPr>
        <w:rPr>
          <w:color w:val="FF0000"/>
        </w:rPr>
      </w:pPr>
    </w:p>
    <w:p w14:paraId="3F527648" w14:textId="25645F75" w:rsidR="00CE4A23" w:rsidRDefault="00CE4A23" w:rsidP="00CE4A23">
      <w:pPr>
        <w:jc w:val="left"/>
        <w:rPr>
          <w:color w:val="000000" w:themeColor="text1"/>
        </w:rPr>
      </w:pPr>
      <w:r>
        <w:rPr>
          <w:color w:val="FF0000"/>
        </w:rPr>
        <w:br/>
      </w:r>
      <w:r w:rsidRPr="00CE4A23">
        <w:rPr>
          <w:color w:val="000000" w:themeColor="text1"/>
        </w:rPr>
        <w:br/>
      </w:r>
      <w:r w:rsidRPr="00CE4A23">
        <w:rPr>
          <w:color w:val="000000" w:themeColor="text1"/>
        </w:rPr>
        <w:t xml:space="preserve">Tempo total decorrido no primeiro 1 </w:t>
      </w:r>
      <w:proofErr w:type="spellStart"/>
      <w:r w:rsidRPr="00CE4A23">
        <w:rPr>
          <w:color w:val="000000" w:themeColor="text1"/>
        </w:rPr>
        <w:t>ms</w:t>
      </w:r>
      <w:proofErr w:type="spellEnd"/>
      <w:r w:rsidRPr="00CE4A23">
        <w:rPr>
          <w:color w:val="000000" w:themeColor="text1"/>
        </w:rPr>
        <w:t xml:space="preserve">: 1 </w:t>
      </w:r>
      <w:proofErr w:type="spellStart"/>
      <w:r w:rsidRPr="00CE4A23">
        <w:rPr>
          <w:color w:val="000000" w:themeColor="text1"/>
        </w:rPr>
        <w:t>ms</w:t>
      </w:r>
      <w:proofErr w:type="spellEnd"/>
    </w:p>
    <w:p w14:paraId="4B9ED54D" w14:textId="77777777" w:rsidR="00CE4A23" w:rsidRPr="00CE4A23" w:rsidRDefault="00CE4A23" w:rsidP="00CE4A23">
      <w:pPr>
        <w:jc w:val="left"/>
        <w:rPr>
          <w:color w:val="000000" w:themeColor="text1"/>
        </w:rPr>
      </w:pPr>
    </w:p>
    <w:p w14:paraId="5991F258" w14:textId="59908657" w:rsidR="009A675B" w:rsidRDefault="00CE4A23" w:rsidP="00CE4A23">
      <w:pPr>
        <w:jc w:val="left"/>
        <w:rPr>
          <w:color w:val="FF0000"/>
        </w:rPr>
      </w:pPr>
      <w:r w:rsidRPr="00CE4A23">
        <w:rPr>
          <w:color w:val="000000" w:themeColor="text1"/>
        </w:rPr>
        <w:t xml:space="preserve">Amplitude da onda no primeiro 1 </w:t>
      </w:r>
      <w:proofErr w:type="spellStart"/>
      <w:r w:rsidRPr="00CE4A23">
        <w:rPr>
          <w:color w:val="000000" w:themeColor="text1"/>
        </w:rPr>
        <w:t>ms</w:t>
      </w:r>
      <w:proofErr w:type="spellEnd"/>
      <w:r w:rsidRPr="00CE4A23">
        <w:rPr>
          <w:color w:val="000000" w:themeColor="text1"/>
        </w:rPr>
        <w:t>: 0,8 V</w:t>
      </w:r>
      <w:r>
        <w:rPr>
          <w:color w:val="FF0000"/>
        </w:rPr>
        <w:br w:type="textWrapping" w:clear="all"/>
      </w:r>
    </w:p>
    <w:p w14:paraId="1B316075" w14:textId="77777777" w:rsidR="006910BC" w:rsidRDefault="006910BC" w:rsidP="0057478A">
      <w:pPr>
        <w:pStyle w:val="ListParagraph"/>
        <w:spacing w:after="200" w:line="276" w:lineRule="auto"/>
        <w:ind w:left="720" w:hanging="360"/>
        <w:contextualSpacing/>
        <w:jc w:val="left"/>
      </w:pPr>
    </w:p>
    <w:p w14:paraId="504E1B4E" w14:textId="77777777" w:rsidR="006910BC" w:rsidRDefault="006910BC" w:rsidP="0057478A">
      <w:pPr>
        <w:pStyle w:val="ListParagraph"/>
        <w:spacing w:after="200" w:line="276" w:lineRule="auto"/>
        <w:ind w:left="720" w:hanging="360"/>
        <w:contextualSpacing/>
        <w:jc w:val="left"/>
      </w:pPr>
    </w:p>
    <w:p w14:paraId="5F7A5F05" w14:textId="77777777" w:rsidR="006910BC" w:rsidRDefault="006910BC" w:rsidP="0057478A">
      <w:pPr>
        <w:pStyle w:val="ListParagraph"/>
        <w:spacing w:after="200" w:line="276" w:lineRule="auto"/>
        <w:ind w:left="720" w:hanging="360"/>
        <w:contextualSpacing/>
        <w:jc w:val="left"/>
      </w:pPr>
    </w:p>
    <w:p w14:paraId="749C1AEE" w14:textId="77777777" w:rsidR="006910BC" w:rsidRDefault="006910BC" w:rsidP="0057478A">
      <w:pPr>
        <w:pStyle w:val="ListParagraph"/>
        <w:spacing w:after="200" w:line="276" w:lineRule="auto"/>
        <w:ind w:left="720" w:hanging="360"/>
        <w:contextualSpacing/>
        <w:jc w:val="left"/>
      </w:pPr>
    </w:p>
    <w:p w14:paraId="23C20DAE" w14:textId="77777777" w:rsidR="006910BC" w:rsidRDefault="006910BC" w:rsidP="0057478A">
      <w:pPr>
        <w:pStyle w:val="ListParagraph"/>
        <w:spacing w:after="200" w:line="276" w:lineRule="auto"/>
        <w:ind w:left="720" w:hanging="360"/>
        <w:contextualSpacing/>
        <w:jc w:val="left"/>
      </w:pPr>
    </w:p>
    <w:p w14:paraId="6693915E" w14:textId="77777777" w:rsidR="006910BC" w:rsidRDefault="006910BC" w:rsidP="0057478A">
      <w:pPr>
        <w:pStyle w:val="ListParagraph"/>
        <w:spacing w:after="200" w:line="276" w:lineRule="auto"/>
        <w:ind w:left="720" w:hanging="360"/>
        <w:contextualSpacing/>
        <w:jc w:val="left"/>
      </w:pPr>
    </w:p>
    <w:p w14:paraId="5AD166DD" w14:textId="1745CF89" w:rsidR="003F4D40" w:rsidRDefault="003F4D40" w:rsidP="003F4D40">
      <w:pPr>
        <w:pStyle w:val="ListParagraph"/>
        <w:spacing w:after="200" w:line="276" w:lineRule="auto"/>
        <w:ind w:left="720" w:hanging="360"/>
        <w:contextualSpacing/>
        <w:jc w:val="left"/>
      </w:pPr>
      <w:r>
        <w:rPr>
          <w:b/>
        </w:rPr>
        <w:t xml:space="preserve">Questão 3) </w:t>
      </w:r>
      <w:r>
        <w:t xml:space="preserve">Para responder essa questão </w:t>
      </w:r>
      <w:r>
        <w:rPr>
          <w:b/>
          <w:color w:val="FF0000"/>
          <w:sz w:val="20"/>
          <w:u w:val="single"/>
        </w:rPr>
        <w:t xml:space="preserve">COPIE O LINK ABAIXO E COLE NO SEU NAVEGADOR </w:t>
      </w:r>
      <w:r w:rsidR="00943D21">
        <w:rPr>
          <w:b/>
          <w:color w:val="FF0000"/>
          <w:sz w:val="20"/>
          <w:u w:val="single"/>
        </w:rPr>
        <w:t xml:space="preserve">OU SEGURE CTRL </w:t>
      </w:r>
      <w:proofErr w:type="gramStart"/>
      <w:r w:rsidR="00943D21">
        <w:rPr>
          <w:b/>
          <w:color w:val="FF0000"/>
          <w:sz w:val="20"/>
          <w:u w:val="single"/>
        </w:rPr>
        <w:t>E  CLIQUE</w:t>
      </w:r>
      <w:proofErr w:type="gramEnd"/>
      <w:r w:rsidR="00943D21">
        <w:rPr>
          <w:b/>
          <w:color w:val="FF0000"/>
          <w:sz w:val="20"/>
          <w:u w:val="single"/>
        </w:rPr>
        <w:t xml:space="preserve"> NO LINK </w:t>
      </w:r>
      <w:r>
        <w:rPr>
          <w:b/>
          <w:color w:val="FF0000"/>
          <w:sz w:val="20"/>
          <w:u w:val="single"/>
        </w:rPr>
        <w:t>:</w:t>
      </w:r>
      <w:r>
        <w:t xml:space="preserve"> </w:t>
      </w:r>
      <w:hyperlink r:id="rId9" w:history="1">
        <w:r>
          <w:rPr>
            <w:rStyle w:val="Hyperlink"/>
            <w:b/>
            <w:sz w:val="20"/>
          </w:rPr>
          <w:t>https://pzdsp.com/elab/</w:t>
        </w:r>
      </w:hyperlink>
    </w:p>
    <w:p w14:paraId="2E640EBE" w14:textId="77777777" w:rsidR="003F4D40" w:rsidRDefault="003F4D40" w:rsidP="003F4D40">
      <w:pPr>
        <w:spacing w:after="200" w:line="276" w:lineRule="auto"/>
        <w:contextualSpacing/>
        <w:jc w:val="left"/>
        <w:rPr>
          <w:b/>
          <w:sz w:val="20"/>
          <w:u w:val="single"/>
        </w:rPr>
      </w:pPr>
    </w:p>
    <w:p w14:paraId="4F965C6C" w14:textId="77777777" w:rsidR="003F4D40" w:rsidRDefault="003F4D40" w:rsidP="003F4D40">
      <w:pPr>
        <w:spacing w:after="200" w:line="276" w:lineRule="auto"/>
        <w:contextualSpacing/>
        <w:jc w:val="left"/>
        <w:rPr>
          <w:b/>
          <w:sz w:val="20"/>
          <w:u w:val="single"/>
        </w:rPr>
      </w:pPr>
      <w:r>
        <w:rPr>
          <w:b/>
          <w:sz w:val="20"/>
          <w:u w:val="single"/>
        </w:rPr>
        <w:t xml:space="preserve">LEIA E SIGA O PASSO A PASSO PARA RESPONDER. </w:t>
      </w:r>
    </w:p>
    <w:p w14:paraId="56648D6D" w14:textId="77777777" w:rsidR="003F4D40" w:rsidRDefault="003F4D40" w:rsidP="003F4D40">
      <w:pPr>
        <w:spacing w:after="200" w:line="276" w:lineRule="auto"/>
        <w:contextualSpacing/>
        <w:jc w:val="left"/>
        <w:rPr>
          <w:b/>
          <w:sz w:val="20"/>
          <w:u w:val="single"/>
        </w:rPr>
      </w:pPr>
    </w:p>
    <w:p w14:paraId="6A92618A" w14:textId="77777777" w:rsidR="003F4D40" w:rsidRDefault="003F4D40" w:rsidP="003F4D40">
      <w:pPr>
        <w:spacing w:after="200" w:line="276" w:lineRule="auto"/>
        <w:contextualSpacing/>
        <w:jc w:val="left"/>
        <w:rPr>
          <w:b/>
          <w:sz w:val="20"/>
          <w:u w:val="single"/>
        </w:rPr>
      </w:pPr>
    </w:p>
    <w:p w14:paraId="452051DA" w14:textId="77777777" w:rsidR="00E42697" w:rsidRDefault="00E42697" w:rsidP="00E42697">
      <w:r>
        <w:t xml:space="preserve">Coloque a frequência no gerador de funções em 500hz, coloque o </w:t>
      </w:r>
      <w:proofErr w:type="gramStart"/>
      <w:r>
        <w:t>offset  1</w:t>
      </w:r>
      <w:proofErr w:type="gramEnd"/>
      <w:r>
        <w:t>v e a amplitude em 5v e utilize o osciloscópio para fazer esta medição, ajuste a onda para melhor visualização do período e tire um “</w:t>
      </w:r>
      <w:proofErr w:type="spellStart"/>
      <w:r>
        <w:t>prtSc</w:t>
      </w:r>
      <w:proofErr w:type="spellEnd"/>
      <w:r>
        <w:t xml:space="preserve">” e envie abaixo. </w:t>
      </w:r>
    </w:p>
    <w:p w14:paraId="14252EE0" w14:textId="77777777" w:rsidR="003F4D40" w:rsidRDefault="003F4D40" w:rsidP="003F4D40"/>
    <w:p w14:paraId="7183F321" w14:textId="02090A36" w:rsidR="003F4D40" w:rsidRDefault="0080033B" w:rsidP="003F4D40">
      <w:pP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Atenção, </w:t>
      </w:r>
      <w:r w:rsidR="003F4D4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 questão será somente valida se retirar o </w:t>
      </w:r>
      <w:proofErr w:type="spellStart"/>
      <w:r w:rsidR="003F4D4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prtsc</w:t>
      </w:r>
      <w:proofErr w:type="spellEnd"/>
      <w:r w:rsidR="003F4D4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 tela com data e a forma de onda igual a que está abaixo. </w:t>
      </w:r>
    </w:p>
    <w:p w14:paraId="6E133C2F" w14:textId="77777777" w:rsidR="003F4D40" w:rsidRDefault="003F4D40" w:rsidP="003F4D40">
      <w:pPr>
        <w:jc w:val="left"/>
        <w:rPr>
          <w:szCs w:val="24"/>
        </w:rPr>
      </w:pPr>
    </w:p>
    <w:p w14:paraId="07610238" w14:textId="77777777" w:rsidR="006910BC" w:rsidRDefault="006910BC" w:rsidP="006910BC">
      <w:pPr>
        <w:rPr>
          <w:color w:val="FF0000"/>
        </w:rPr>
      </w:pPr>
    </w:p>
    <w:p w14:paraId="2F9EDF75" w14:textId="77777777" w:rsidR="006910BC" w:rsidRDefault="006910BC" w:rsidP="006910BC">
      <w:pPr>
        <w:rPr>
          <w:color w:val="FF0000"/>
        </w:rPr>
      </w:pPr>
    </w:p>
    <w:p w14:paraId="69FFEB92" w14:textId="062C9CDC" w:rsidR="006910BC" w:rsidRDefault="006910BC" w:rsidP="006910BC">
      <w:r>
        <w:rPr>
          <w:noProof/>
        </w:rPr>
        <w:drawing>
          <wp:inline distT="0" distB="0" distL="0" distR="0" wp14:anchorId="000FDABD" wp14:editId="71C6FB5F">
            <wp:extent cx="2724150" cy="1581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36CB" w14:textId="6F67987E" w:rsidR="005171FB" w:rsidRDefault="005171FB" w:rsidP="005171FB">
      <w:pPr>
        <w:spacing w:after="200" w:line="276" w:lineRule="auto"/>
        <w:contextualSpacing/>
        <w:jc w:val="left"/>
      </w:pPr>
    </w:p>
    <w:p w14:paraId="475CDF29" w14:textId="77777777" w:rsidR="005171FB" w:rsidRDefault="005171FB" w:rsidP="005171FB">
      <w:pPr>
        <w:spacing w:after="200" w:line="276" w:lineRule="auto"/>
        <w:contextualSpacing/>
        <w:jc w:val="left"/>
      </w:pPr>
    </w:p>
    <w:p w14:paraId="3E14A6AA" w14:textId="28F9AB51" w:rsidR="005171FB" w:rsidRPr="009A675B" w:rsidRDefault="005171FB" w:rsidP="005171FB">
      <w:pPr>
        <w:spacing w:after="200" w:line="276" w:lineRule="auto"/>
        <w:contextualSpacing/>
        <w:jc w:val="left"/>
      </w:pPr>
      <w:r w:rsidRPr="005171FB">
        <w:drawing>
          <wp:inline distT="0" distB="0" distL="0" distR="0" wp14:anchorId="0D2E1513" wp14:editId="40A4B011">
            <wp:extent cx="6300470" cy="35242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1FB" w:rsidRPr="009A675B" w:rsidSect="009C6BF4">
      <w:footerReference w:type="default" r:id="rId12"/>
      <w:headerReference w:type="first" r:id="rId13"/>
      <w:footerReference w:type="first" r:id="rId14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5B8C1" w14:textId="77777777" w:rsidR="00EC07AC" w:rsidRDefault="00EC07AC">
      <w:r>
        <w:separator/>
      </w:r>
    </w:p>
  </w:endnote>
  <w:endnote w:type="continuationSeparator" w:id="0">
    <w:p w14:paraId="212F3355" w14:textId="77777777" w:rsidR="00EC07AC" w:rsidRDefault="00EC0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D0F39" w14:textId="3DC76EF6" w:rsidR="006309A6" w:rsidRDefault="002C0F09">
    <w:pPr>
      <w:pStyle w:val="Footer"/>
    </w:pPr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AF07840" wp14:editId="1C45D34A">
              <wp:simplePos x="0" y="0"/>
              <wp:positionH relativeFrom="column">
                <wp:posOffset>-434340</wp:posOffset>
              </wp:positionH>
              <wp:positionV relativeFrom="paragraph">
                <wp:posOffset>46355</wp:posOffset>
              </wp:positionV>
              <wp:extent cx="2946400" cy="240030"/>
              <wp:effectExtent l="0" t="0" r="0" b="0"/>
              <wp:wrapNone/>
              <wp:docPr id="5" name="Caixa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4640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8441002" w14:textId="77777777" w:rsidR="0020449B" w:rsidRPr="0020449B" w:rsidRDefault="00D1206C" w:rsidP="0020449B">
                          <w:pPr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D1206C"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  <w:t>Serviços de Turismo e Viagens - GUI</w:t>
                          </w:r>
                        </w:p>
                        <w:p w14:paraId="7626FC2F" w14:textId="77777777" w:rsidR="0087612B" w:rsidRPr="0087612B" w:rsidRDefault="0087612B" w:rsidP="0087612B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F07840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style="position:absolute;left:0;text-align:left;margin-left:-34.2pt;margin-top:3.65pt;width:232pt;height:1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sWaOAIAAG0EAAAOAAAAZHJzL2Uyb0RvYy54bWysVE1v2zAMvQ/YfxB0X2ynabYacYosRYYB&#10;QVsgHXpWZCk2JouapMTOfv0o2flYt9Owi0yKFMnHR3p23zWKHIR1NeiCZqOUEqE5lLXeFfTby+rD&#10;J0qcZ7pkCrQo6FE4ej9//27WmlyMoQJVCkswiHZ5awpaeW/yJHG8Eg1zIzBCo1GCbZhH1e6S0rIW&#10;ozcqGafpNGnBlsYCF87h7UNvpPMYX0rB/ZOUTniiCoq1+XjaeG7DmcxnLN9ZZqqaD2Wwf6iiYbXG&#10;pOdQD8wzsrf1H6GamltwIP2IQ5OAlDUXEQOiydI3aDYVMyJiweY4c26T+39h+eNhY54t8d1n6JDA&#10;CMKZNfDvDnuTtMblg0/oqcsdegegnbRN+CIEgg+xt8dzP0XnCcfL8d1kOknRxNE2RukmNjy5vDbW&#10;+S8CGhKEglrkK1bADmvnQ36Wn1xCMgeqLle1UlEJMyKWypIDQ3aVzwKb+OI3L6VJW9DpzW0aA2sI&#10;z3s/pQeAPaaAznfbDo1B3EJ5xMZY6GfGGb6qscg1c/6ZWRwSxIWD75/wkAowCQwSJRXYn3+7D/7I&#10;HVopaXHoCup+7JkVlKivGlm9yyaTMKVRmdx+HKNiry3ba4veN0tA5BmumOFRDP5enURpoXnF/ViE&#10;rGhimmPugvqTuPT9KuB+cbFYRCecS8P8Wm8MP81DoOCle2XWDDx5ZPgRTuPJ8jd09b6BIw2LvQdZ&#10;Ry4vXR36jjMdCRv2LyzNtR69Ln+J+S8AAAD//wMAUEsDBBQABgAIAAAAIQDGP9uI4QAAAAgBAAAP&#10;AAAAZHJzL2Rvd25yZXYueG1sTI9LT8MwEITvSPwHa5G4oNYpadISsqkQ4iFxo+Ehbm68JBHxOord&#10;JPx7zAmOoxnNfJPvZtOJkQbXWkZYLSMQxJXVLdcIL+X9YgvCecVadZYJ4Zsc7IrTk1xl2k78TOPe&#10;1yKUsMsUQuN9n0npqoaMckvbEwfv0w5G+SCHWupBTaHcdPIyilJpVMthoVE93TZUfe2PBuHjon5/&#10;cvPD6xQncX/3OJabN10inp/NN9cgPM3+Lwy/+AEdisB0sEfWTnQIi3S7DlGETQwi+PFVkoI4IKyT&#10;Fcgil/8PFD8AAAD//wMAUEsBAi0AFAAGAAgAAAAhALaDOJL+AAAA4QEAABMAAAAAAAAAAAAAAAAA&#10;AAAAAFtDb250ZW50X1R5cGVzXS54bWxQSwECLQAUAAYACAAAACEAOP0h/9YAAACUAQAACwAAAAAA&#10;AAAAAAAAAAAvAQAAX3JlbHMvLnJlbHNQSwECLQAUAAYACAAAACEAxSbFmjgCAABtBAAADgAAAAAA&#10;AAAAAAAAAAAuAgAAZHJzL2Uyb0RvYy54bWxQSwECLQAUAAYACAAAACEAxj/biOEAAAAIAQAADwAA&#10;AAAAAAAAAAAAAACSBAAAZHJzL2Rvd25yZXYueG1sUEsFBgAAAAAEAAQA8wAAAKAFAAAAAA==&#10;" fillcolor="white [3201]" stroked="f" strokeweight=".5pt">
              <v:textbox>
                <w:txbxContent>
                  <w:p w14:paraId="48441002" w14:textId="77777777" w:rsidR="0020449B" w:rsidRPr="0020449B" w:rsidRDefault="00D1206C" w:rsidP="0020449B">
                    <w:pPr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</w:pPr>
                    <w:r w:rsidRPr="00D1206C"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  <w:t>Serviços de Turismo e Viagens - GUI</w:t>
                    </w:r>
                  </w:p>
                  <w:p w14:paraId="7626FC2F" w14:textId="77777777" w:rsidR="0087612B" w:rsidRPr="0087612B" w:rsidRDefault="0087612B" w:rsidP="0087612B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87612B">
      <w:rPr>
        <w:noProof/>
      </w:rPr>
      <w:drawing>
        <wp:anchor distT="0" distB="0" distL="114300" distR="114300" simplePos="0" relativeHeight="251664384" behindDoc="0" locked="0" layoutInCell="1" allowOverlap="1" wp14:anchorId="364208CA" wp14:editId="1E58098C">
          <wp:simplePos x="0" y="0"/>
          <wp:positionH relativeFrom="column">
            <wp:posOffset>5883275</wp:posOffset>
          </wp:positionH>
          <wp:positionV relativeFrom="paragraph">
            <wp:posOffset>63789</wp:posOffset>
          </wp:positionV>
          <wp:extent cx="733470" cy="221672"/>
          <wp:effectExtent l="0" t="0" r="0" b="6985"/>
          <wp:wrapNone/>
          <wp:docPr id="56" name="Imagem 56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39DF" w14:textId="77777777" w:rsidR="00C26B7C" w:rsidRDefault="00C26B7C" w:rsidP="00C26B7C">
    <w:pPr>
      <w:rPr>
        <w:b/>
        <w:szCs w:val="24"/>
      </w:rPr>
    </w:pPr>
  </w:p>
  <w:p w14:paraId="403809E3" w14:textId="5AE139E4" w:rsidR="00C26B7C" w:rsidRPr="00C26B7C" w:rsidRDefault="002C0F09" w:rsidP="009C6BF4"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4F37FE0" wp14:editId="14ECC8D4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030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0545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B90F80B" w14:textId="0A82080F" w:rsidR="0087612B" w:rsidRPr="009C6BF4" w:rsidRDefault="00A40057" w:rsidP="004531A8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Atividade Prática</w:t>
                          </w:r>
                          <w:r w:rsidR="0014798B"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F37FE0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1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IdPQIAAHQEAAAOAAAAZHJzL2Uyb0RvYy54bWysVE1v2zAMvQ/YfxB0X+ykSdcZcYosRYYB&#10;QVsgHXpWZCkRJouapMTOfv0o2flYt9OwiyyJFMn3HunpfVtrchDOKzAlHQ5ySoThUCmzLem3l+WH&#10;O0p8YKZiGowo6VF4ej97/27a2EKMYAe6Eo5gEOOLxpZ0F4ItsszznaiZH4AVBo0SXM0CHt02qxxr&#10;MHqts1Ge32YNuMo64MJ7vH3ojHSW4kspeHiS0otAdEmxtpBWl9ZNXLPZlBVbx+xO8b4M9g9V1EwZ&#10;THoO9cACI3un/ghVK+7AgwwDDnUGUiouEgZEM8zfoFnvmBUJC5Lj7Zkm///C8sfD2j47EtrP0KKA&#10;CYS3K+DfPXKTNdYXvU/k1BcevSPQVro6fhECwYfI7fHMp2gD4Xg5meST8QRNHG2jcZ7fJMKzy2vr&#10;fPgioCZxU1KHeqUK2GHlQ8zPipNLTOZBq2qptE6H2CNioR05MFRXh2FUE1/85qUNaUp6e4NlxEcG&#10;4vPOT5seYIcpogvtpiWqwtJjrHizgeqI/DjoWsdbvlRY64r58Mwc9grCw/4PT7hIDZgL+h0lO3A/&#10;/3Yf/VFCtFLSYO+V1P/YMyco0V8NivtpOB7HZk2H8eTjCA/u2rK5tph9vQAkYIiTZnnaRv+gT1vp&#10;oH7FMZnHrGhihmPukobTdhG6icAx42I+T07YnpaFlVlbfmqLqMRL+8qc7eUKKPQjnLqUFW9U63w7&#10;1uf7AFIlSS+s9vRjayfd+jGMs3N9Tl6Xn8XsFwAAAP//AwBQSwMEFAAGAAgAAAAhAHw1JT/gAAAA&#10;CQEAAA8AAABkcnMvZG93bnJldi54bWxMj0tPhEAQhO8m/odJm3gxu4Ow4AYZNsb4SLy5+Ii3WaYF&#10;ItNDmFnAf2970mOlKlVfFbvF9mLC0XeOFFyuIxBItTMdNQpeqvvVFoQPmozuHaGCb/SwK09PCp0b&#10;N9MzTvvQCC4hn2sFbQhDLqWvW7Tar92AxN6nG60OLMdGmlHPXG57GUdRJq3uiBdaPeBti/XX/mgV&#10;fFw0709+eXidkzQZ7h6n6urNVEqdny031yACLuEvDL/4jA4lMx3ckYwXvYJVtmH0wEaageDANopj&#10;EAcFabIBWRby/4PyBwAA//8DAFBLAQItABQABgAIAAAAIQC2gziS/gAAAOEBAAATAAAAAAAAAAAA&#10;AAAAAAAAAABbQ29udGVudF9UeXBlc10ueG1sUEsBAi0AFAAGAAgAAAAhADj9If/WAAAAlAEAAAsA&#10;AAAAAAAAAAAAAAAALwEAAF9yZWxzLy5yZWxzUEsBAi0AFAAGAAgAAAAhAC8aoh09AgAAdAQAAA4A&#10;AAAAAAAAAAAAAAAALgIAAGRycy9lMm9Eb2MueG1sUEsBAi0AFAAGAAgAAAAhAHw1JT/gAAAACQEA&#10;AA8AAAAAAAAAAAAAAAAAlwQAAGRycy9kb3ducmV2LnhtbFBLBQYAAAAABAAEAPMAAACkBQAAAAA=&#10;" fillcolor="white [3201]" stroked="f" strokeweight=".5pt">
              <v:textbox>
                <w:txbxContent>
                  <w:p w14:paraId="2B90F80B" w14:textId="0A82080F" w:rsidR="0087612B" w:rsidRPr="009C6BF4" w:rsidRDefault="00A40057" w:rsidP="004531A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Atividade Prática</w:t>
                    </w:r>
                    <w:r w:rsidR="0014798B"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19417" w14:textId="77777777" w:rsidR="00EC07AC" w:rsidRDefault="00EC07AC">
      <w:r>
        <w:separator/>
      </w:r>
    </w:p>
  </w:footnote>
  <w:footnote w:type="continuationSeparator" w:id="0">
    <w:p w14:paraId="4241FFD7" w14:textId="77777777" w:rsidR="00EC07AC" w:rsidRDefault="00EC07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3035F" id="Rectangle 35" o:spid="_x0000_s1027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tkDwIAAAAEAAAOAAAAZHJzL2Uyb0RvYy54bWysU8Fu2zAMvQ/YPwi6L46zpE2MOEWRrsOA&#10;rhvQ9QNkWbaFyaJGKbGzrx+lpGmw3YrpIIgi9Ug+Pq1vxt6wvUKvwZY8n0w5U1ZCrW1b8ucf9x+W&#10;nPkgbC0MWFXyg/L8ZvP+3XpwhZpBB6ZWyAjE+mJwJe9CcEWWedmpXvgJOGXJ2QD2IpCJbVajGAi9&#10;N9lsOr3KBsDaIUjlPd3eHZ18k/CbRsnwrWm8CsyUnGoLace0V3HPNmtRtChcp+WpDPGGKnqhLSU9&#10;Q92JINgO9T9QvZYIHpowkdBn0DRaqtQDdZNP/+rmqRNOpV6IHO/ONPn/Bysf90/uO8bSvXsA+dMz&#10;C9tO2FbdIsLQKVFTujwSlQ3OF+cH0fD0lFXDV6hptGIXIHEwNthHQOqOjYnqw5lqNQYm6TK/Xiw/&#10;5gvOJPmu8sVqkWaRieLltUMfPivoWTyUHGmUCV3sH3yI1YjiJSQms3CvjUnjNJYNlGE1JczUGBhd&#10;R28ysK22BtleREWklXqj/i/Deh1Il0b3JV+eg0QR6fhk65QmCG2OZyrF2BM/kZKoPl+EsRqZrk/k&#10;xZsK6gMRhnCUIX0bOnSAvzkbSIIl9792AhVn5osl0lf5fB41m4z54npGBl56qkuPsJKgSh44Ox63&#10;4ajznUPddpQpT2xYuKVBNTpx+FrVqXySWaL29CWiji/tFPX6cTd/AAAA//8DAFBLAwQUAAYACAAA&#10;ACEAYEI47eAAAAAIAQAADwAAAGRycy9kb3ducmV2LnhtbEyPQUvDQBSE74L/YXmCF2k3SSW2MS+l&#10;CJ4UxGih3ra7zySYfRuz2zb9964nPQ4zzHxTrifbiyONvnOMkM4TEMTamY4bhPe3x9kShA+Kjeod&#10;E8KZPKyry4tSFcad+JWOdWhELGFfKIQ2hKGQ0uuWrPJzNxBH79ONVoUox0aaUZ1iue1lliS5tKrj&#10;uNCqgR5a0l/1wSLc3ObWbHff5/GjftptX5Z68+w14vXVtLkHEWgKf2H4xY/oUEWmvTuw8aJHmKWL&#10;LEYRshRE9LN8cQdij7BapSCrUv4/UP0AAAD//wMAUEsBAi0AFAAGAAgAAAAhALaDOJL+AAAA4QEA&#10;ABMAAAAAAAAAAAAAAAAAAAAAAFtDb250ZW50X1R5cGVzXS54bWxQSwECLQAUAAYACAAAACEAOP0h&#10;/9YAAACUAQAACwAAAAAAAAAAAAAAAAAvAQAAX3JlbHMvLnJlbHNQSwECLQAUAAYACAAAACEAnnzL&#10;ZA8CAAAABAAADgAAAAAAAAAAAAAAAAAuAgAAZHJzL2Uyb0RvYy54bWxQSwECLQAUAAYACAAAACEA&#10;YEI47eAAAAAIAQAADwAAAAAAAAAAAAAAAABpBAAAZHJzL2Rvd25yZXYueG1sUEsFBgAAAAAEAAQA&#10;8wAAAHY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7AB0858" w14:textId="74349373" w:rsidR="00DF5138" w:rsidRPr="00DF5138" w:rsidRDefault="009A675B" w:rsidP="00DF5138">
                          <w:pPr>
                            <w:jc w:val="center"/>
                            <w:rPr>
                              <w:b/>
                              <w:sz w:val="56"/>
                              <w:szCs w:val="28"/>
                            </w:rPr>
                          </w:pPr>
                          <w:r>
                            <w:rPr>
                              <w:b/>
                              <w:sz w:val="56"/>
                              <w:szCs w:val="28"/>
                            </w:rPr>
                            <w:t>O</w:t>
                          </w:r>
                          <w:r w:rsidR="0057478A">
                            <w:rPr>
                              <w:b/>
                              <w:sz w:val="56"/>
                              <w:szCs w:val="28"/>
                            </w:rPr>
                            <w:t>sciloscópio</w:t>
                          </w:r>
                          <w:r w:rsidR="00943D21">
                            <w:rPr>
                              <w:b/>
                              <w:sz w:val="56"/>
                              <w:szCs w:val="28"/>
                            </w:rPr>
                            <w:t xml:space="preserve"> (2024</w:t>
                          </w:r>
                          <w:r w:rsidR="00B45B5F">
                            <w:rPr>
                              <w:b/>
                              <w:sz w:val="56"/>
                              <w:szCs w:val="28"/>
                            </w:rPr>
                            <w:t>)</w:t>
                          </w:r>
                        </w:p>
                        <w:p w14:paraId="555D74A4" w14:textId="751592BB" w:rsidR="00C26B7C" w:rsidRPr="0027798F" w:rsidRDefault="00C26B7C" w:rsidP="00C26B7C">
                          <w:pPr>
                            <w:jc w:val="center"/>
                            <w:rPr>
                              <w:b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437AB" id="_x0000_s1028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dE1EAIAAAAEAAAOAAAAZHJzL2Uyb0RvYy54bWysU8GO0zAQvSPxD5bvNE3Vlm3UdLXqsghp&#10;YZEWPsBxnMTC8Zix26R8PWO3m63ghsgh8njsN2/ePG9vx96wo0KvwZY8n805U1ZCrW1b8u/fHt7d&#10;cOaDsLUwYFXJT8rz293bN9vBFWoBHZhaISMQ64vBlbwLwRVZ5mWneuFn4JSlZAPYi0AhtlmNYiD0&#10;3mSL+XydDYC1Q5DKe9q9Pyf5LuE3jZLhqWm8CsyUnLiF9Mf0r+I/221F0aJwnZYXGuIfWPRCWyo6&#10;Qd2LINgB9V9QvZYIHpowk9Bn0DRaqtQDdZPP/+jmuRNOpV5IHO8mmfz/g5Vfjs/uK0bq3j2C/OGZ&#10;hX0nbKvuEGHolKipXB6Fygbni+lCDDxdZdXwGWoarTgESBqMDfYRkLpjY5L6NEmtxsAkbS7X602+&#10;WnEmKbfOV5tVmkUmipfbDn34qKBncVFypFEmdHF89CGyEcXLkVjMwoM2Jo3TWDYQ5c2cMFNjYHQd&#10;synAttobZEcRHZG+1Bv1f32s14F8aXRf8pvpkCiiHB9sncoEoc15TVSMvegTJYnu80UYq5HpuuSL&#10;WCDuVFCfSDCEsw3p2dCiA/zF2UAWLLn/eRCoODOfLIm+yZfL6NkULFfvFxTgdaa6zggrCarkgbPz&#10;ch/OPj841G1HlfKkhoU7GlSjk4avrC70yWZJ2suTiD6+jtOp14e7+w0AAP//AwBQSwMEFAAGAAgA&#10;AAAhAJSrlzDfAAAACAEAAA8AAABkcnMvZG93bnJldi54bWxMj0FLw0AQhe+C/2EZwYvYTarEJmZT&#10;iuBJQRot1Ns2OybB7Gzc3bbpv3d60tsb3uPN98rlZAdxQB96RwrSWQICqXGmp1bBx/vz7QJEiJqM&#10;HhyhghMGWFaXF6UujDvSGg91bAWXUCi0gi7GsZAyNB1aHWZuRGLvy3mrI5++lcbrI5fbQc6TJJNW&#10;98QfOj3iU4fNd723Cm7uM2s225+T/6xftpu3RbN6DY1S11fT6hFExCn+heGMz+hQMdPO7ckEMSiY&#10;Z3cPHGWRgmA/z3PetjuLFGRVyv8Dql8AAAD//wMAUEsBAi0AFAAGAAgAAAAhALaDOJL+AAAA4QEA&#10;ABMAAAAAAAAAAAAAAAAAAAAAAFtDb250ZW50X1R5cGVzXS54bWxQSwECLQAUAAYACAAAACEAOP0h&#10;/9YAAACUAQAACwAAAAAAAAAAAAAAAAAvAQAAX3JlbHMvLnJlbHNQSwECLQAUAAYACAAAACEAJtHR&#10;NRACAAAABAAADgAAAAAAAAAAAAAAAAAuAgAAZHJzL2Uyb0RvYy54bWxQSwECLQAUAAYACAAAACEA&#10;lKuXMN8AAAAIAQAADwAAAAAAAAAAAAAAAABqBAAAZHJzL2Rvd25yZXYueG1sUEsFBgAAAAAEAAQA&#10;8wAAAHYFAAAAAA==&#10;" filled="f" strokeweight="1.5pt">
              <v:textbox>
                <w:txbxContent>
                  <w:p w14:paraId="57AB0858" w14:textId="74349373" w:rsidR="00DF5138" w:rsidRPr="00DF5138" w:rsidRDefault="009A675B" w:rsidP="00DF5138">
                    <w:pPr>
                      <w:jc w:val="center"/>
                      <w:rPr>
                        <w:b/>
                        <w:sz w:val="56"/>
                        <w:szCs w:val="28"/>
                      </w:rPr>
                    </w:pPr>
                    <w:r>
                      <w:rPr>
                        <w:b/>
                        <w:sz w:val="56"/>
                        <w:szCs w:val="28"/>
                      </w:rPr>
                      <w:t>O</w:t>
                    </w:r>
                    <w:r w:rsidR="0057478A">
                      <w:rPr>
                        <w:b/>
                        <w:sz w:val="56"/>
                        <w:szCs w:val="28"/>
                      </w:rPr>
                      <w:t>sciloscópio</w:t>
                    </w:r>
                    <w:r w:rsidR="00943D21">
                      <w:rPr>
                        <w:b/>
                        <w:sz w:val="56"/>
                        <w:szCs w:val="28"/>
                      </w:rPr>
                      <w:t xml:space="preserve"> (2024</w:t>
                    </w:r>
                    <w:r w:rsidR="00B45B5F">
                      <w:rPr>
                        <w:b/>
                        <w:sz w:val="56"/>
                        <w:szCs w:val="28"/>
                      </w:rPr>
                      <w:t>)</w:t>
                    </w:r>
                  </w:p>
                  <w:p w14:paraId="555D74A4" w14:textId="751592BB" w:rsidR="00C26B7C" w:rsidRPr="0027798F" w:rsidRDefault="00C26B7C" w:rsidP="00C26B7C">
                    <w:pPr>
                      <w:jc w:val="center"/>
                      <w:rPr>
                        <w:b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77FE41B4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</w:t>
                          </w:r>
                          <w:r w:rsidR="00E42697">
                            <w:rPr>
                              <w:b/>
                              <w:sz w:val="22"/>
                              <w:szCs w:val="22"/>
                            </w:rPr>
                            <w:t>30</w:t>
                          </w:r>
                          <w:r w:rsidR="005171FB">
                            <w:rPr>
                              <w:b/>
                              <w:sz w:val="22"/>
                              <w:szCs w:val="22"/>
                            </w:rPr>
                            <w:t>/07/2025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ho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S+1F&#10;grjTQPtMgiEcbEjfhhYD4E/OJrJgzf2PrUDFmfloSfTrYrGInk3BYnlZUoDnmeY8I6wkqJoHzg7L&#10;TTj4fOtQ9wMxFUkNC7f0UJ1OGr5WdSyfbJakPX6J6OPzOJ16/bjrXwA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NoD&#10;2Gg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9010F5D" w14:textId="77FE41B4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</w:t>
                    </w:r>
                    <w:r w:rsidR="00E42697">
                      <w:rPr>
                        <w:b/>
                        <w:sz w:val="22"/>
                        <w:szCs w:val="22"/>
                      </w:rPr>
                      <w:t>30</w:t>
                    </w:r>
                    <w:r w:rsidR="005171FB">
                      <w:rPr>
                        <w:b/>
                        <w:sz w:val="22"/>
                        <w:szCs w:val="22"/>
                      </w:rPr>
                      <w:t>/07/2025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197C3405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E42697">
                            <w:rPr>
                              <w:b/>
                              <w:sz w:val="22"/>
                              <w:szCs w:val="22"/>
                            </w:rPr>
                            <w:t>Manoel Almeida de Morais</w:t>
                          </w:r>
                          <w:r w:rsidR="00DF5138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CPF:</w:t>
                          </w:r>
                          <w:r w:rsidR="00E42697">
                            <w:rPr>
                              <w:b/>
                              <w:sz w:val="22"/>
                              <w:szCs w:val="22"/>
                            </w:rPr>
                            <w:t>07025872571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/6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V5j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lhtf&#10;+h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024E207B" w14:textId="197C3405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E42697">
                      <w:rPr>
                        <w:b/>
                        <w:sz w:val="22"/>
                        <w:szCs w:val="22"/>
                      </w:rPr>
                      <w:t>Manoel Almeida de Morais</w:t>
                    </w:r>
                    <w:r w:rsidR="00DF5138">
                      <w:rPr>
                        <w:b/>
                        <w:sz w:val="22"/>
                        <w:szCs w:val="22"/>
                      </w:rPr>
                      <w:t xml:space="preserve">               CPF:</w:t>
                    </w:r>
                    <w:r w:rsidR="00E42697">
                      <w:rPr>
                        <w:b/>
                        <w:sz w:val="22"/>
                        <w:szCs w:val="22"/>
                      </w:rPr>
                      <w:t>07025872571</w:t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4FAB8779" w:rsidR="00DB7AAA" w:rsidRPr="005171FB" w:rsidRDefault="00DB7AAA" w:rsidP="00DB7AAA">
    <w:pPr>
      <w:jc w:val="center"/>
      <w:rPr>
        <w:b/>
        <w:sz w:val="36"/>
        <w:szCs w:val="36"/>
        <w:lang w:val="en-US"/>
      </w:rPr>
    </w:pPr>
    <w:r w:rsidRPr="002C0F09">
      <w:rPr>
        <w:b/>
        <w:sz w:val="44"/>
        <w:szCs w:val="44"/>
      </w:rPr>
      <w:t>Atividade Prática</w:t>
    </w:r>
    <w:r w:rsidR="009A675B">
      <w:rPr>
        <w:b/>
        <w:sz w:val="44"/>
        <w:szCs w:val="44"/>
      </w:rPr>
      <w:t xml:space="preserve"> Final</w:t>
    </w:r>
    <w:r w:rsidRPr="002C0F09">
      <w:rPr>
        <w:b/>
        <w:sz w:val="44"/>
        <w:szCs w:val="44"/>
      </w:rPr>
      <w:t xml:space="preserve"> 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ED257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51F435BD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>contém quest</w:t>
    </w:r>
    <w:r w:rsidR="00A40057">
      <w:rPr>
        <w:b/>
        <w:sz w:val="22"/>
        <w:szCs w:val="22"/>
      </w:rPr>
      <w:t>ões</w:t>
    </w:r>
    <w:r>
      <w:rPr>
        <w:b/>
        <w:sz w:val="22"/>
        <w:szCs w:val="22"/>
      </w:rPr>
      <w:t xml:space="preserve"> totalizando 10 (dez) pontos</w:t>
    </w:r>
    <w:r w:rsidR="00F0253A">
      <w:rPr>
        <w:b/>
        <w:sz w:val="22"/>
        <w:szCs w:val="22"/>
      </w:rPr>
      <w:t>;</w:t>
    </w:r>
  </w:p>
  <w:p w14:paraId="44EA839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A685D6A" w:rsidR="00C26B7C" w:rsidRDefault="00B45B5F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 xml:space="preserve">Nome </w:t>
    </w:r>
    <w:r w:rsidR="00DF5138">
      <w:rPr>
        <w:b/>
        <w:sz w:val="22"/>
        <w:szCs w:val="22"/>
      </w:rPr>
      <w:t>/CPF</w:t>
    </w:r>
    <w:r>
      <w:rPr>
        <w:b/>
        <w:sz w:val="22"/>
        <w:szCs w:val="22"/>
      </w:rPr>
      <w:t>/Data</w:t>
    </w:r>
  </w:p>
  <w:p w14:paraId="5C687C6C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F7A1779" w14:textId="51D8E6C5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2C0F09">
      <w:rPr>
        <w:b/>
        <w:sz w:val="22"/>
        <w:szCs w:val="22"/>
      </w:rPr>
      <w:t xml:space="preserve"> no formato </w:t>
    </w:r>
    <w:r w:rsidR="00DF5138">
      <w:rPr>
        <w:b/>
        <w:sz w:val="22"/>
        <w:szCs w:val="22"/>
      </w:rPr>
      <w:t>.</w:t>
    </w:r>
    <w:r w:rsidR="002C0F09">
      <w:rPr>
        <w:b/>
        <w:sz w:val="22"/>
        <w:szCs w:val="22"/>
      </w:rPr>
      <w:t xml:space="preserve">PDF ou </w:t>
    </w:r>
    <w:r w:rsidR="00DF5138">
      <w:rPr>
        <w:b/>
        <w:sz w:val="22"/>
        <w:szCs w:val="22"/>
      </w:rPr>
      <w:t>.</w:t>
    </w:r>
    <w:r w:rsidR="002C0F09">
      <w:rPr>
        <w:b/>
        <w:sz w:val="22"/>
        <w:szCs w:val="22"/>
      </w:rPr>
      <w:t>DOC</w:t>
    </w:r>
    <w:r w:rsidR="00DF5138">
      <w:rPr>
        <w:b/>
        <w:sz w:val="22"/>
        <w:szCs w:val="22"/>
      </w:rPr>
      <w:t>X</w:t>
    </w:r>
    <w:r w:rsidR="00F0253A">
      <w:rPr>
        <w:b/>
        <w:sz w:val="22"/>
        <w:szCs w:val="22"/>
      </w:rPr>
      <w:t>;</w:t>
    </w:r>
  </w:p>
  <w:p w14:paraId="1F385C4C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Envio o arquivo pelo sistema no local indicado</w:t>
    </w:r>
    <w:r w:rsidR="00F0253A">
      <w:rPr>
        <w:b/>
        <w:sz w:val="22"/>
        <w:szCs w:val="22"/>
      </w:rPr>
      <w:t>;</w:t>
    </w:r>
  </w:p>
  <w:p w14:paraId="7F0244D0" w14:textId="09A279C2" w:rsidR="00DF5138" w:rsidRDefault="00C26B7C" w:rsidP="00DF5138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 consulte o seu Tutor</w:t>
    </w:r>
    <w:r w:rsidR="00F0253A">
      <w:rPr>
        <w:b/>
        <w:sz w:val="22"/>
        <w:szCs w:val="22"/>
      </w:rPr>
      <w:t>.</w:t>
    </w:r>
  </w:p>
  <w:p w14:paraId="4977F3E3" w14:textId="3DC195F3" w:rsidR="00C26B7C" w:rsidRPr="00DF5138" w:rsidRDefault="00DF5138" w:rsidP="003B2362">
    <w:pPr>
      <w:numPr>
        <w:ilvl w:val="0"/>
        <w:numId w:val="1"/>
      </w:numPr>
      <w:rPr>
        <w:color w:val="FF0000"/>
      </w:rPr>
    </w:pPr>
    <w:r w:rsidRPr="00DF5138">
      <w:rPr>
        <w:b/>
        <w:color w:val="FF0000"/>
        <w:sz w:val="22"/>
        <w:szCs w:val="22"/>
      </w:rPr>
      <w:t>ATENÇÃO O NÃO PREENCHIMENTO DOS DADOS ACARRETARÁ NA ANULAÇÃO DA ATIVIDADE.</w:t>
    </w:r>
  </w:p>
  <w:p w14:paraId="474C43D0" w14:textId="46A268A3" w:rsidR="00DF5138" w:rsidRDefault="00DF5138" w:rsidP="00DF5138">
    <w:pPr>
      <w:ind w:left="720"/>
    </w:pPr>
    <w:r w:rsidRPr="00DF5138">
      <w:rPr>
        <w:bCs/>
        <w:noProof/>
        <w:color w:val="FF0000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7B85D931">
              <wp:simplePos x="0" y="0"/>
              <wp:positionH relativeFrom="margin">
                <wp:align>center</wp:align>
              </wp:positionH>
              <wp:positionV relativeFrom="paragraph">
                <wp:posOffset>5080</wp:posOffset>
              </wp:positionV>
              <wp:extent cx="6447790" cy="0"/>
              <wp:effectExtent l="0" t="0" r="29210" b="1905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D00DBC" id="AutoShape 65" o:spid="_x0000_s1026" type="#_x0000_t32" style="position:absolute;margin-left:0;margin-top:.4pt;width:507.7pt;height:0;z-index:25186304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MkpnVfVAAAAAwEAAA8AAABkcnMvZG93bnJl&#10;di54bWxMj8FKxEAQRO+C/zC04EXcyYouIaaziODJg3H1AzqZNglmekJmshn/3slJj0UVVa/KY7Sj&#10;OvPsBycI+10GiqV1ZpAO4fPj5TYH5QOJodEJI/ywh2N1eVFSYdwq73w+hU6lEvEFIfQhTIXWvu3Z&#10;kt+5iSV5X262FJKcO21mWlO5HfVdlh20pUHSQk8TP/fcfp8WixDfDhJincdmleXV5zd1JFsjXl/F&#10;p0dQgWP4C8OGn9ChSkyNW8R4NSKkIwEh0W9etn+4B9VsWlel/s9e/QIAAP//AwBQSwECLQAUAAYA&#10;CAAAACEAtoM4kv4AAADhAQAAEwAAAAAAAAAAAAAAAAAAAAAAW0NvbnRlbnRfVHlwZXNdLnhtbFBL&#10;AQItABQABgAIAAAAIQA4/SH/1gAAAJQBAAALAAAAAAAAAAAAAAAAAC8BAABfcmVscy8ucmVsc1BL&#10;AQItABQABgAIAAAAIQBrysr9uQEAAFcDAAAOAAAAAAAAAAAAAAAAAC4CAABkcnMvZTJvRG9jLnht&#10;bFBLAQItABQABgAIAAAAIQDJKZ1X1QAAAAMBAAAPAAAAAAAAAAAAAAAAABMEAABkcnMvZG93bnJl&#10;di54bWxQSwUGAAAAAAQABADzAAAAFQUAAAAA&#10;" strokeweight="1.5pt">
              <w10:wrap anchorx="margin"/>
            </v:shape>
          </w:pict>
        </mc:Fallback>
      </mc:AlternateContent>
    </w:r>
  </w:p>
  <w:p w14:paraId="19D4327E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961523">
    <w:abstractNumId w:val="20"/>
  </w:num>
  <w:num w:numId="2" w16cid:durableId="56904914">
    <w:abstractNumId w:val="27"/>
  </w:num>
  <w:num w:numId="3" w16cid:durableId="267474348">
    <w:abstractNumId w:val="22"/>
  </w:num>
  <w:num w:numId="4" w16cid:durableId="1389263246">
    <w:abstractNumId w:val="28"/>
  </w:num>
  <w:num w:numId="5" w16cid:durableId="962537868">
    <w:abstractNumId w:val="14"/>
  </w:num>
  <w:num w:numId="6" w16cid:durableId="1415054434">
    <w:abstractNumId w:val="29"/>
  </w:num>
  <w:num w:numId="7" w16cid:durableId="24642439">
    <w:abstractNumId w:val="2"/>
  </w:num>
  <w:num w:numId="8" w16cid:durableId="608438415">
    <w:abstractNumId w:val="15"/>
  </w:num>
  <w:num w:numId="9" w16cid:durableId="39480443">
    <w:abstractNumId w:val="23"/>
  </w:num>
  <w:num w:numId="10" w16cid:durableId="1693340110">
    <w:abstractNumId w:val="26"/>
  </w:num>
  <w:num w:numId="11" w16cid:durableId="1822231952">
    <w:abstractNumId w:val="4"/>
  </w:num>
  <w:num w:numId="12" w16cid:durableId="418914747">
    <w:abstractNumId w:val="3"/>
  </w:num>
  <w:num w:numId="13" w16cid:durableId="1240213504">
    <w:abstractNumId w:val="31"/>
  </w:num>
  <w:num w:numId="14" w16cid:durableId="341124972">
    <w:abstractNumId w:val="1"/>
  </w:num>
  <w:num w:numId="15" w16cid:durableId="1908756699">
    <w:abstractNumId w:val="19"/>
  </w:num>
  <w:num w:numId="16" w16cid:durableId="763499745">
    <w:abstractNumId w:val="17"/>
  </w:num>
  <w:num w:numId="17" w16cid:durableId="2110657174">
    <w:abstractNumId w:val="10"/>
  </w:num>
  <w:num w:numId="18" w16cid:durableId="989361291">
    <w:abstractNumId w:val="32"/>
  </w:num>
  <w:num w:numId="19" w16cid:durableId="1109351536">
    <w:abstractNumId w:val="0"/>
  </w:num>
  <w:num w:numId="20" w16cid:durableId="428164322">
    <w:abstractNumId w:val="5"/>
  </w:num>
  <w:num w:numId="21" w16cid:durableId="1350764329">
    <w:abstractNumId w:val="8"/>
  </w:num>
  <w:num w:numId="22" w16cid:durableId="356547837">
    <w:abstractNumId w:val="30"/>
  </w:num>
  <w:num w:numId="23" w16cid:durableId="15837574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76065886">
    <w:abstractNumId w:val="7"/>
  </w:num>
  <w:num w:numId="25" w16cid:durableId="1510287974">
    <w:abstractNumId w:val="16"/>
  </w:num>
  <w:num w:numId="26" w16cid:durableId="734623169">
    <w:abstractNumId w:val="13"/>
  </w:num>
  <w:num w:numId="27" w16cid:durableId="1300964873">
    <w:abstractNumId w:val="25"/>
  </w:num>
  <w:num w:numId="28" w16cid:durableId="1801221518">
    <w:abstractNumId w:val="6"/>
  </w:num>
  <w:num w:numId="29" w16cid:durableId="1928923293">
    <w:abstractNumId w:val="12"/>
  </w:num>
  <w:num w:numId="30" w16cid:durableId="1167211487">
    <w:abstractNumId w:val="33"/>
  </w:num>
  <w:num w:numId="31" w16cid:durableId="7756066">
    <w:abstractNumId w:val="18"/>
  </w:num>
  <w:num w:numId="32" w16cid:durableId="1309091989">
    <w:abstractNumId w:val="21"/>
  </w:num>
  <w:num w:numId="33" w16cid:durableId="1885361369">
    <w:abstractNumId w:val="11"/>
  </w:num>
  <w:num w:numId="34" w16cid:durableId="1539201709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382D"/>
    <w:rsid w:val="00001A54"/>
    <w:rsid w:val="0001103F"/>
    <w:rsid w:val="00015557"/>
    <w:rsid w:val="00020277"/>
    <w:rsid w:val="0002455B"/>
    <w:rsid w:val="00027208"/>
    <w:rsid w:val="00033219"/>
    <w:rsid w:val="00034591"/>
    <w:rsid w:val="000351B1"/>
    <w:rsid w:val="00035F88"/>
    <w:rsid w:val="000419FB"/>
    <w:rsid w:val="000606D2"/>
    <w:rsid w:val="00065AB6"/>
    <w:rsid w:val="00067DEB"/>
    <w:rsid w:val="00070928"/>
    <w:rsid w:val="00077EEF"/>
    <w:rsid w:val="0008382E"/>
    <w:rsid w:val="00097201"/>
    <w:rsid w:val="000A499B"/>
    <w:rsid w:val="000B1C2A"/>
    <w:rsid w:val="000C21DA"/>
    <w:rsid w:val="000D0284"/>
    <w:rsid w:val="000E107A"/>
    <w:rsid w:val="000E37A3"/>
    <w:rsid w:val="000E7897"/>
    <w:rsid w:val="00112539"/>
    <w:rsid w:val="001140D9"/>
    <w:rsid w:val="0014798B"/>
    <w:rsid w:val="00150EBF"/>
    <w:rsid w:val="00151558"/>
    <w:rsid w:val="00153770"/>
    <w:rsid w:val="0016378A"/>
    <w:rsid w:val="00173436"/>
    <w:rsid w:val="0019563B"/>
    <w:rsid w:val="001C1730"/>
    <w:rsid w:val="001C6852"/>
    <w:rsid w:val="001D7EE0"/>
    <w:rsid w:val="001E1FAB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A502F"/>
    <w:rsid w:val="002A7536"/>
    <w:rsid w:val="002B1032"/>
    <w:rsid w:val="002B3CA8"/>
    <w:rsid w:val="002C0F09"/>
    <w:rsid w:val="002C2473"/>
    <w:rsid w:val="002C3E78"/>
    <w:rsid w:val="002C79BA"/>
    <w:rsid w:val="002D53A9"/>
    <w:rsid w:val="002D5FD1"/>
    <w:rsid w:val="002E7C55"/>
    <w:rsid w:val="0030369F"/>
    <w:rsid w:val="00306B02"/>
    <w:rsid w:val="003339CB"/>
    <w:rsid w:val="003548A9"/>
    <w:rsid w:val="00365887"/>
    <w:rsid w:val="003844F5"/>
    <w:rsid w:val="0039777B"/>
    <w:rsid w:val="003B6D67"/>
    <w:rsid w:val="003B751F"/>
    <w:rsid w:val="003C0789"/>
    <w:rsid w:val="003C5E80"/>
    <w:rsid w:val="003C6288"/>
    <w:rsid w:val="003C62A0"/>
    <w:rsid w:val="003E2B5B"/>
    <w:rsid w:val="003E4C3A"/>
    <w:rsid w:val="003F0B18"/>
    <w:rsid w:val="003F4D40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5BB"/>
    <w:rsid w:val="004A2640"/>
    <w:rsid w:val="004A7504"/>
    <w:rsid w:val="004B0E05"/>
    <w:rsid w:val="004D0589"/>
    <w:rsid w:val="004D22B1"/>
    <w:rsid w:val="004D4745"/>
    <w:rsid w:val="004D5EA4"/>
    <w:rsid w:val="004D7BE6"/>
    <w:rsid w:val="004E2649"/>
    <w:rsid w:val="005068C4"/>
    <w:rsid w:val="005171FB"/>
    <w:rsid w:val="00525737"/>
    <w:rsid w:val="00525C32"/>
    <w:rsid w:val="005353DE"/>
    <w:rsid w:val="00554227"/>
    <w:rsid w:val="00554B34"/>
    <w:rsid w:val="00556CCD"/>
    <w:rsid w:val="005646C1"/>
    <w:rsid w:val="00574393"/>
    <w:rsid w:val="0057478A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705B"/>
    <w:rsid w:val="005E35E6"/>
    <w:rsid w:val="00620197"/>
    <w:rsid w:val="006309A6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10BC"/>
    <w:rsid w:val="006921F9"/>
    <w:rsid w:val="006A1E93"/>
    <w:rsid w:val="006A41DB"/>
    <w:rsid w:val="006B7642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66371"/>
    <w:rsid w:val="00767B4D"/>
    <w:rsid w:val="00783C78"/>
    <w:rsid w:val="00785125"/>
    <w:rsid w:val="00787BE1"/>
    <w:rsid w:val="007A7A94"/>
    <w:rsid w:val="007C2FE9"/>
    <w:rsid w:val="007C321A"/>
    <w:rsid w:val="007C67CB"/>
    <w:rsid w:val="007D6D8D"/>
    <w:rsid w:val="007E46B6"/>
    <w:rsid w:val="0080033B"/>
    <w:rsid w:val="00800575"/>
    <w:rsid w:val="008039A3"/>
    <w:rsid w:val="00813435"/>
    <w:rsid w:val="0082029A"/>
    <w:rsid w:val="00820C5B"/>
    <w:rsid w:val="00823E4C"/>
    <w:rsid w:val="008319AD"/>
    <w:rsid w:val="008403D8"/>
    <w:rsid w:val="008448F5"/>
    <w:rsid w:val="00853936"/>
    <w:rsid w:val="0087389B"/>
    <w:rsid w:val="0087612B"/>
    <w:rsid w:val="008816F6"/>
    <w:rsid w:val="00894BB7"/>
    <w:rsid w:val="008A6DFA"/>
    <w:rsid w:val="008B08D3"/>
    <w:rsid w:val="008C43A2"/>
    <w:rsid w:val="008C4FB9"/>
    <w:rsid w:val="008D7F5D"/>
    <w:rsid w:val="00902103"/>
    <w:rsid w:val="00913A41"/>
    <w:rsid w:val="009148CC"/>
    <w:rsid w:val="009176B2"/>
    <w:rsid w:val="00920FAC"/>
    <w:rsid w:val="00943D21"/>
    <w:rsid w:val="00944620"/>
    <w:rsid w:val="0094519A"/>
    <w:rsid w:val="0095235F"/>
    <w:rsid w:val="00955691"/>
    <w:rsid w:val="00972E18"/>
    <w:rsid w:val="00973C42"/>
    <w:rsid w:val="00975860"/>
    <w:rsid w:val="009856E1"/>
    <w:rsid w:val="00993BB2"/>
    <w:rsid w:val="009979E4"/>
    <w:rsid w:val="009A50E3"/>
    <w:rsid w:val="009A57E2"/>
    <w:rsid w:val="009A675B"/>
    <w:rsid w:val="009C0668"/>
    <w:rsid w:val="009C6BF4"/>
    <w:rsid w:val="009D39B2"/>
    <w:rsid w:val="009D6B82"/>
    <w:rsid w:val="009E079E"/>
    <w:rsid w:val="009E25B0"/>
    <w:rsid w:val="00A10C2F"/>
    <w:rsid w:val="00A11518"/>
    <w:rsid w:val="00A25A31"/>
    <w:rsid w:val="00A2697F"/>
    <w:rsid w:val="00A2799D"/>
    <w:rsid w:val="00A37FF1"/>
    <w:rsid w:val="00A40057"/>
    <w:rsid w:val="00A432F1"/>
    <w:rsid w:val="00A67054"/>
    <w:rsid w:val="00A725A1"/>
    <w:rsid w:val="00A82C59"/>
    <w:rsid w:val="00A867B4"/>
    <w:rsid w:val="00AA5126"/>
    <w:rsid w:val="00AB01DF"/>
    <w:rsid w:val="00AB224F"/>
    <w:rsid w:val="00AE2AEC"/>
    <w:rsid w:val="00B13780"/>
    <w:rsid w:val="00B44CF5"/>
    <w:rsid w:val="00B45B5F"/>
    <w:rsid w:val="00B476A9"/>
    <w:rsid w:val="00B56B93"/>
    <w:rsid w:val="00B729C8"/>
    <w:rsid w:val="00B76588"/>
    <w:rsid w:val="00B803C0"/>
    <w:rsid w:val="00B84EC9"/>
    <w:rsid w:val="00B95358"/>
    <w:rsid w:val="00BA3B50"/>
    <w:rsid w:val="00BA632E"/>
    <w:rsid w:val="00BB1317"/>
    <w:rsid w:val="00BB279F"/>
    <w:rsid w:val="00BC24C9"/>
    <w:rsid w:val="00BC5D82"/>
    <w:rsid w:val="00BD79F9"/>
    <w:rsid w:val="00BF562A"/>
    <w:rsid w:val="00BF7D66"/>
    <w:rsid w:val="00C073FC"/>
    <w:rsid w:val="00C10615"/>
    <w:rsid w:val="00C21A19"/>
    <w:rsid w:val="00C26B7C"/>
    <w:rsid w:val="00C32DDA"/>
    <w:rsid w:val="00C34689"/>
    <w:rsid w:val="00C37562"/>
    <w:rsid w:val="00C453F4"/>
    <w:rsid w:val="00C47C17"/>
    <w:rsid w:val="00C85ECB"/>
    <w:rsid w:val="00C90A69"/>
    <w:rsid w:val="00CA28F9"/>
    <w:rsid w:val="00CA47EB"/>
    <w:rsid w:val="00CB1C1E"/>
    <w:rsid w:val="00CB4162"/>
    <w:rsid w:val="00CB7086"/>
    <w:rsid w:val="00CC7511"/>
    <w:rsid w:val="00CD024C"/>
    <w:rsid w:val="00CE4A23"/>
    <w:rsid w:val="00CE7D05"/>
    <w:rsid w:val="00CF7EB0"/>
    <w:rsid w:val="00D04C10"/>
    <w:rsid w:val="00D06633"/>
    <w:rsid w:val="00D1206C"/>
    <w:rsid w:val="00D33D45"/>
    <w:rsid w:val="00D37088"/>
    <w:rsid w:val="00D47489"/>
    <w:rsid w:val="00D657B4"/>
    <w:rsid w:val="00D71646"/>
    <w:rsid w:val="00D75B40"/>
    <w:rsid w:val="00D90F51"/>
    <w:rsid w:val="00D96516"/>
    <w:rsid w:val="00DB1F89"/>
    <w:rsid w:val="00DB54A2"/>
    <w:rsid w:val="00DB6454"/>
    <w:rsid w:val="00DB7AAA"/>
    <w:rsid w:val="00DD2B66"/>
    <w:rsid w:val="00DD7A71"/>
    <w:rsid w:val="00DE1CE8"/>
    <w:rsid w:val="00DF1705"/>
    <w:rsid w:val="00DF5138"/>
    <w:rsid w:val="00E24BB4"/>
    <w:rsid w:val="00E3285B"/>
    <w:rsid w:val="00E36535"/>
    <w:rsid w:val="00E40E21"/>
    <w:rsid w:val="00E42697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A6B8D"/>
    <w:rsid w:val="00EB263A"/>
    <w:rsid w:val="00EB47B7"/>
    <w:rsid w:val="00EC07AC"/>
    <w:rsid w:val="00EC7EA3"/>
    <w:rsid w:val="00ED48D1"/>
    <w:rsid w:val="00ED74F9"/>
    <w:rsid w:val="00EF2D8E"/>
    <w:rsid w:val="00EF71A9"/>
    <w:rsid w:val="00F0253A"/>
    <w:rsid w:val="00F07AE7"/>
    <w:rsid w:val="00F13620"/>
    <w:rsid w:val="00F14691"/>
    <w:rsid w:val="00F24A28"/>
    <w:rsid w:val="00F26AF0"/>
    <w:rsid w:val="00F40D4E"/>
    <w:rsid w:val="00F42B91"/>
    <w:rsid w:val="00F71FF1"/>
    <w:rsid w:val="00F82E4A"/>
    <w:rsid w:val="00F8382D"/>
    <w:rsid w:val="00FA465F"/>
    <w:rsid w:val="00FA4BB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."/>
  <w:listSeparator w:val=","/>
  <w14:docId w14:val="12F27413"/>
  <w15:docId w15:val="{BDBAD540-BEE6-4074-9722-0CC2FA1CD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  <w:style w:type="character" w:customStyle="1" w:styleId="ls8">
    <w:name w:val="ls8"/>
    <w:basedOn w:val="DefaultParagraphFont"/>
    <w:rsid w:val="00943D21"/>
  </w:style>
  <w:style w:type="character" w:customStyle="1" w:styleId="ls4">
    <w:name w:val="ls4"/>
    <w:basedOn w:val="DefaultParagraphFont"/>
    <w:rsid w:val="00943D21"/>
  </w:style>
  <w:style w:type="character" w:styleId="FollowedHyperlink">
    <w:name w:val="FollowedHyperlink"/>
    <w:basedOn w:val="DefaultParagraphFont"/>
    <w:semiHidden/>
    <w:unhideWhenUsed/>
    <w:rsid w:val="00943D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3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pzdsp.com/elab/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0BF4E7-1A32-4094-A52C-8501A6AEE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37</TotalTime>
  <Pages>3</Pages>
  <Words>229</Words>
  <Characters>1309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Modelo de prova</vt:lpstr>
      <vt:lpstr>Modelo de prova</vt:lpstr>
    </vt:vector>
  </TitlesOfParts>
  <Company>XXXXXXXXXXXX</Company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Almeida de Morais</cp:lastModifiedBy>
  <cp:revision>3</cp:revision>
  <cp:lastPrinted>2016-07-02T13:04:00Z</cp:lastPrinted>
  <dcterms:created xsi:type="dcterms:W3CDTF">2024-01-08T17:44:00Z</dcterms:created>
  <dcterms:modified xsi:type="dcterms:W3CDTF">2025-07-31T00:49:00Z</dcterms:modified>
</cp:coreProperties>
</file>